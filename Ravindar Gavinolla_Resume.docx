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1"/>
        <w:gridCol w:w="4511"/>
      </w:tblGrid>
      <w:tr w:rsidR="00AE3C6F" w:rsidRPr="00707254" w14:paraId="171BC870" w14:textId="77777777" w:rsidTr="00EE1221">
        <w:trPr>
          <w:trHeight w:val="1975"/>
        </w:trPr>
        <w:tc>
          <w:tcPr>
            <w:tcW w:w="4863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6B7B8975" w14:textId="77777777" w:rsidR="003702FE" w:rsidRDefault="00AE3C6F" w:rsidP="00EE1221">
            <w:pPr>
              <w:pStyle w:val="Default"/>
              <w:spacing w:line="360" w:lineRule="auto"/>
              <w:ind w:right="72"/>
              <w:jc w:val="center"/>
              <w:rPr>
                <w:rFonts w:ascii="Trebuchet MS" w:hAnsi="Trebuchet MS"/>
                <w:b/>
                <w:bCs/>
                <w:i/>
                <w:szCs w:val="28"/>
              </w:rPr>
            </w:pPr>
            <w:r>
              <w:rPr>
                <w:rFonts w:ascii="Trebuchet MS" w:hAnsi="Trebuchet MS"/>
                <w:b/>
                <w:bCs/>
                <w:i/>
                <w:szCs w:val="28"/>
              </w:rPr>
              <w:t>Ravindar Reddy Gavinolla</w:t>
            </w:r>
          </w:p>
          <w:p w14:paraId="60E51881" w14:textId="77777777" w:rsidR="00EE1221" w:rsidRDefault="00EE1221" w:rsidP="00EE1221">
            <w:pPr>
              <w:pStyle w:val="Default"/>
              <w:spacing w:line="360" w:lineRule="auto"/>
              <w:ind w:right="72"/>
              <w:jc w:val="center"/>
              <w:rPr>
                <w:rFonts w:ascii="Trebuchet MS" w:hAnsi="Trebuchet MS"/>
                <w:b/>
                <w:bCs/>
                <w:i/>
                <w:sz w:val="18"/>
                <w:szCs w:val="28"/>
              </w:rPr>
            </w:pPr>
          </w:p>
          <w:p w14:paraId="7D553B58" w14:textId="7D9BE675" w:rsidR="003702FE" w:rsidRPr="003702FE" w:rsidRDefault="00EE1221" w:rsidP="00EE1221">
            <w:pPr>
              <w:pStyle w:val="Default"/>
              <w:spacing w:line="360" w:lineRule="auto"/>
              <w:ind w:right="72"/>
              <w:jc w:val="center"/>
              <w:rPr>
                <w:rFonts w:ascii="Trebuchet MS" w:hAnsi="Trebuchet MS"/>
                <w:i/>
                <w:sz w:val="18"/>
                <w:szCs w:val="28"/>
              </w:rPr>
            </w:pPr>
            <w:r>
              <w:rPr>
                <w:rFonts w:ascii="Trebuchet MS" w:hAnsi="Trebuchet MS"/>
                <w:b/>
                <w:bCs/>
                <w:i/>
                <w:sz w:val="18"/>
                <w:szCs w:val="28"/>
              </w:rPr>
              <w:t>Ravi.cloud16@gmail.com</w:t>
            </w:r>
          </w:p>
          <w:p w14:paraId="49D2AA43" w14:textId="0D2AEA4F" w:rsidR="00030318" w:rsidRPr="00707254" w:rsidRDefault="00030318" w:rsidP="00AE3C6F">
            <w:pPr>
              <w:spacing w:before="120" w:after="120" w:line="360" w:lineRule="auto"/>
              <w:rPr>
                <w:rFonts w:ascii="Trebuchet MS" w:hAnsi="Trebuchet MS"/>
                <w:i/>
                <w:iCs/>
                <w:sz w:val="18"/>
                <w:szCs w:val="18"/>
              </w:rPr>
            </w:pPr>
          </w:p>
        </w:tc>
        <w:tc>
          <w:tcPr>
            <w:tcW w:w="4769" w:type="dxa"/>
            <w:tcBorders>
              <w:top w:val="single" w:sz="4" w:space="0" w:color="auto"/>
              <w:right w:val="single" w:sz="4" w:space="0" w:color="auto"/>
            </w:tcBorders>
          </w:tcPr>
          <w:p w14:paraId="31DA9998" w14:textId="77777777" w:rsidR="0009446B" w:rsidRDefault="005D1EE2" w:rsidP="003702FE">
            <w:pPr>
              <w:spacing w:before="120" w:after="120" w:line="360" w:lineRule="auto"/>
              <w:rPr>
                <w:rFonts w:ascii="Trebuchet MS" w:hAnsi="Trebuchet MS"/>
                <w:b/>
                <w:bCs/>
                <w:sz w:val="18"/>
                <w:szCs w:val="20"/>
              </w:rPr>
            </w:pPr>
            <w:r w:rsidRPr="00707254">
              <w:rPr>
                <w:rFonts w:ascii="Trebuchet MS" w:hAnsi="Trebuchet MS"/>
                <w:b/>
                <w:bCs/>
                <w:sz w:val="18"/>
                <w:szCs w:val="20"/>
              </w:rPr>
              <w:t xml:space="preserve">Positions of Responsibilities held: </w:t>
            </w:r>
          </w:p>
          <w:p w14:paraId="2A431A1C" w14:textId="6ADA846D" w:rsidR="003702FE" w:rsidRPr="0009446B" w:rsidRDefault="00D129B2" w:rsidP="003702FE">
            <w:pPr>
              <w:spacing w:before="120" w:after="120" w:line="360" w:lineRule="auto"/>
              <w:rPr>
                <w:rFonts w:ascii="Trebuchet MS" w:hAnsi="Trebuchet MS"/>
                <w:b/>
                <w:sz w:val="18"/>
                <w:szCs w:val="20"/>
              </w:rPr>
            </w:pPr>
            <w:r>
              <w:rPr>
                <w:rFonts w:ascii="Trebuchet MS" w:hAnsi="Trebuchet MS"/>
                <w:b/>
                <w:sz w:val="18"/>
                <w:szCs w:val="20"/>
              </w:rPr>
              <w:t>L</w:t>
            </w:r>
            <w:r>
              <w:rPr>
                <w:rFonts w:ascii="Trebuchet MS" w:hAnsi="Trebuchet MS"/>
                <w:sz w:val="18"/>
              </w:rPr>
              <w:t xml:space="preserve">ead </w:t>
            </w:r>
            <w:r w:rsidR="00AE3C6F">
              <w:rPr>
                <w:rFonts w:ascii="Trebuchet MS" w:hAnsi="Trebuchet MS"/>
                <w:b/>
                <w:sz w:val="18"/>
                <w:szCs w:val="20"/>
              </w:rPr>
              <w:t>Platform and Devops Engineer</w:t>
            </w:r>
          </w:p>
          <w:p w14:paraId="6B4D7F5B" w14:textId="1E701F4B" w:rsidR="003702FE" w:rsidRPr="003702FE" w:rsidRDefault="003702FE" w:rsidP="00237B3A">
            <w:pPr>
              <w:spacing w:before="120" w:after="120" w:line="360" w:lineRule="auto"/>
              <w:rPr>
                <w:rFonts w:ascii="Trebuchet MS" w:hAnsi="Trebuchet MS"/>
                <w:sz w:val="18"/>
                <w:szCs w:val="20"/>
              </w:rPr>
            </w:pPr>
            <w:r>
              <w:rPr>
                <w:rFonts w:ascii="Trebuchet MS" w:hAnsi="Trebuchet MS"/>
                <w:sz w:val="18"/>
                <w:szCs w:val="20"/>
              </w:rPr>
              <w:t>(</w:t>
            </w:r>
            <w:r w:rsidR="00A50691">
              <w:rPr>
                <w:rFonts w:ascii="Trebuchet MS" w:hAnsi="Trebuchet MS"/>
                <w:sz w:val="18"/>
                <w:szCs w:val="20"/>
              </w:rPr>
              <w:t>Infrastructure</w:t>
            </w:r>
            <w:r w:rsidR="00AE3C6F">
              <w:rPr>
                <w:rFonts w:ascii="Trebuchet MS" w:hAnsi="Trebuchet MS"/>
                <w:sz w:val="18"/>
                <w:szCs w:val="20"/>
              </w:rPr>
              <w:t xml:space="preserve">, Migrations, </w:t>
            </w:r>
            <w:r w:rsidR="00BC2EFC">
              <w:rPr>
                <w:rFonts w:ascii="Trebuchet MS" w:hAnsi="Trebuchet MS"/>
                <w:sz w:val="18"/>
                <w:szCs w:val="20"/>
              </w:rPr>
              <w:t xml:space="preserve">Azure, AWS, DevOps, </w:t>
            </w:r>
            <w:r w:rsidR="00574BDC">
              <w:rPr>
                <w:rFonts w:ascii="Trebuchet MS" w:hAnsi="Trebuchet MS"/>
                <w:sz w:val="18"/>
                <w:szCs w:val="20"/>
              </w:rPr>
              <w:t xml:space="preserve">Docker, </w:t>
            </w:r>
            <w:r w:rsidR="00A145F6">
              <w:rPr>
                <w:rFonts w:ascii="Trebuchet MS" w:hAnsi="Trebuchet MS"/>
                <w:sz w:val="18"/>
                <w:szCs w:val="20"/>
              </w:rPr>
              <w:t xml:space="preserve">Terraform, Bicep, </w:t>
            </w:r>
            <w:r w:rsidR="00574BDC">
              <w:rPr>
                <w:rFonts w:ascii="Trebuchet MS" w:hAnsi="Trebuchet MS"/>
                <w:sz w:val="18"/>
                <w:szCs w:val="20"/>
              </w:rPr>
              <w:t xml:space="preserve">Kubernetes, </w:t>
            </w:r>
            <w:r w:rsidR="00BC2EFC">
              <w:rPr>
                <w:rFonts w:ascii="Trebuchet MS" w:hAnsi="Trebuchet MS"/>
                <w:sz w:val="18"/>
                <w:szCs w:val="20"/>
              </w:rPr>
              <w:t xml:space="preserve">CICD </w:t>
            </w:r>
            <w:r w:rsidR="00A50691">
              <w:rPr>
                <w:rFonts w:ascii="Trebuchet MS" w:hAnsi="Trebuchet MS"/>
                <w:sz w:val="18"/>
                <w:szCs w:val="20"/>
              </w:rPr>
              <w:t>Office365</w:t>
            </w:r>
            <w:r w:rsidR="00CA29C8">
              <w:rPr>
                <w:rFonts w:ascii="Trebuchet MS" w:hAnsi="Trebuchet MS"/>
                <w:sz w:val="18"/>
                <w:szCs w:val="20"/>
              </w:rPr>
              <w:t>, Oracle</w:t>
            </w:r>
            <w:r w:rsidR="00E165B3">
              <w:rPr>
                <w:rFonts w:ascii="Trebuchet MS" w:hAnsi="Trebuchet MS"/>
                <w:sz w:val="18"/>
                <w:szCs w:val="20"/>
              </w:rPr>
              <w:t xml:space="preserve">, </w:t>
            </w:r>
            <w:proofErr w:type="spellStart"/>
            <w:r w:rsidR="00E165B3">
              <w:rPr>
                <w:rFonts w:ascii="Trebuchet MS" w:hAnsi="Trebuchet MS"/>
                <w:sz w:val="18"/>
                <w:szCs w:val="20"/>
              </w:rPr>
              <w:t>DataBricks</w:t>
            </w:r>
            <w:proofErr w:type="spellEnd"/>
            <w:r w:rsidR="004D4AD8">
              <w:rPr>
                <w:rFonts w:ascii="Trebuchet MS" w:hAnsi="Trebuchet MS"/>
                <w:sz w:val="18"/>
                <w:szCs w:val="20"/>
              </w:rPr>
              <w:t>,</w:t>
            </w:r>
            <w:r w:rsidR="00237B3A">
              <w:rPr>
                <w:rFonts w:ascii="Trebuchet MS" w:hAnsi="Trebuchet MS"/>
                <w:sz w:val="18"/>
                <w:szCs w:val="20"/>
              </w:rPr>
              <w:t xml:space="preserve"> </w:t>
            </w:r>
            <w:r w:rsidR="004D4AD8">
              <w:rPr>
                <w:rFonts w:ascii="Trebuchet MS" w:hAnsi="Trebuchet MS"/>
                <w:sz w:val="18"/>
                <w:szCs w:val="20"/>
              </w:rPr>
              <w:t>SQL</w:t>
            </w:r>
            <w:r w:rsidR="00CA29C8">
              <w:rPr>
                <w:rFonts w:ascii="Trebuchet MS" w:hAnsi="Trebuchet MS"/>
                <w:sz w:val="18"/>
                <w:szCs w:val="20"/>
              </w:rPr>
              <w:t>,</w:t>
            </w:r>
            <w:r w:rsidR="00237B3A">
              <w:rPr>
                <w:rFonts w:ascii="Trebuchet MS" w:hAnsi="Trebuchet MS"/>
                <w:sz w:val="18"/>
                <w:szCs w:val="20"/>
              </w:rPr>
              <w:t xml:space="preserve"> S</w:t>
            </w:r>
            <w:r w:rsidR="00CA29C8">
              <w:rPr>
                <w:rFonts w:ascii="Trebuchet MS" w:hAnsi="Trebuchet MS"/>
                <w:sz w:val="18"/>
                <w:szCs w:val="20"/>
              </w:rPr>
              <w:t>ecurity,</w:t>
            </w:r>
            <w:r w:rsidR="00237B3A">
              <w:rPr>
                <w:rFonts w:ascii="Trebuchet MS" w:hAnsi="Trebuchet MS"/>
                <w:sz w:val="18"/>
                <w:szCs w:val="20"/>
              </w:rPr>
              <w:t xml:space="preserve"> </w:t>
            </w:r>
            <w:r w:rsidR="00CA29C8">
              <w:rPr>
                <w:rFonts w:ascii="Trebuchet MS" w:hAnsi="Trebuchet MS"/>
                <w:sz w:val="18"/>
                <w:szCs w:val="20"/>
              </w:rPr>
              <w:t>Networking</w:t>
            </w:r>
            <w:r>
              <w:rPr>
                <w:rFonts w:ascii="Trebuchet MS" w:hAnsi="Trebuchet MS"/>
                <w:sz w:val="18"/>
                <w:szCs w:val="20"/>
              </w:rPr>
              <w:t xml:space="preserve"> </w:t>
            </w:r>
            <w:r w:rsidR="00232AD6">
              <w:rPr>
                <w:rFonts w:ascii="Trebuchet MS" w:hAnsi="Trebuchet MS"/>
                <w:sz w:val="18"/>
                <w:szCs w:val="20"/>
              </w:rPr>
              <w:t>etc.</w:t>
            </w:r>
            <w:r>
              <w:rPr>
                <w:rFonts w:ascii="Trebuchet MS" w:hAnsi="Trebuchet MS"/>
                <w:sz w:val="18"/>
                <w:szCs w:val="20"/>
              </w:rPr>
              <w:t>)</w:t>
            </w:r>
          </w:p>
        </w:tc>
      </w:tr>
      <w:tr w:rsidR="00030318" w:rsidRPr="00707254" w14:paraId="1CDE861A" w14:textId="77777777" w:rsidTr="00B7360C">
        <w:trPr>
          <w:trHeight w:val="602"/>
        </w:trPr>
        <w:tc>
          <w:tcPr>
            <w:tcW w:w="963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FE52643" w14:textId="77777777" w:rsidR="004C5086" w:rsidRPr="00707254" w:rsidRDefault="00BE6885" w:rsidP="009561C3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  <w:b/>
              </w:rPr>
            </w:pPr>
            <w:r w:rsidRPr="00707254">
              <w:rPr>
                <w:rFonts w:ascii="Trebuchet MS" w:hAnsi="Trebuchet MS"/>
                <w:b/>
              </w:rPr>
              <w:t>PROFESSIONAL SUMMARY</w:t>
            </w:r>
          </w:p>
          <w:p w14:paraId="621D07AB" w14:textId="77777777" w:rsidR="0071720C" w:rsidRPr="0071720C" w:rsidRDefault="0071720C" w:rsidP="0071720C">
            <w:pPr>
              <w:pStyle w:val="divdocumentulli"/>
              <w:spacing w:line="280" w:lineRule="atLeast"/>
              <w:rPr>
                <w:sz w:val="20"/>
                <w:lang w:val="en-GB"/>
              </w:rPr>
            </w:pPr>
            <w:r w:rsidRPr="0071720C">
              <w:rPr>
                <w:sz w:val="20"/>
                <w:lang w:val="en-GB"/>
              </w:rPr>
              <w:t>Experienced Platform Engineer and Technical Lead with 15+ years of proven expertise in cloud, infrastructure, and platform engineering. Demonstrated ability to lead complex technical initiatives with strong ownership, dedication, and a focus on on</w:t>
            </w:r>
            <w:r w:rsidRPr="0071720C">
              <w:rPr>
                <w:sz w:val="20"/>
                <w:lang w:val="en-GB"/>
              </w:rPr>
              <w:noBreakHyphen/>
              <w:t>time, high</w:t>
            </w:r>
            <w:r w:rsidRPr="0071720C">
              <w:rPr>
                <w:sz w:val="20"/>
                <w:lang w:val="en-GB"/>
              </w:rPr>
              <w:noBreakHyphen/>
              <w:t>quality delivery. Highly innovative and continuously driven to enhance technical capabilities, optimize system efficiency, and adopt fast</w:t>
            </w:r>
            <w:r w:rsidRPr="0071720C">
              <w:rPr>
                <w:sz w:val="20"/>
                <w:lang w:val="en-GB"/>
              </w:rPr>
              <w:noBreakHyphen/>
              <w:t>evolving technologies to maintain competitive advantage. Adept at designing scalable architectures, collaborating across teams, and delivering reliable, business</w:t>
            </w:r>
            <w:r w:rsidRPr="0071720C">
              <w:rPr>
                <w:sz w:val="20"/>
                <w:lang w:val="en-GB"/>
              </w:rPr>
              <w:noBreakHyphen/>
              <w:t>focused solutions.</w:t>
            </w:r>
          </w:p>
          <w:p w14:paraId="0D74FF21" w14:textId="0B4B4830" w:rsidR="0071720C" w:rsidRDefault="0071720C" w:rsidP="005469C1">
            <w:pPr>
              <w:pStyle w:val="divdocumentulli"/>
              <w:pBdr>
                <w:left w:val="none" w:sz="0" w:space="0" w:color="auto"/>
              </w:pBdr>
              <w:spacing w:line="280" w:lineRule="atLeast"/>
              <w:rPr>
                <w:rFonts w:eastAsiaTheme="minorHAnsi"/>
                <w:sz w:val="20"/>
                <w:szCs w:val="22"/>
              </w:rPr>
            </w:pPr>
          </w:p>
          <w:p w14:paraId="34F9AD4F" w14:textId="7BFBFF10" w:rsidR="003702FE" w:rsidRPr="005469C1" w:rsidRDefault="003702FE" w:rsidP="005469C1">
            <w:pPr>
              <w:pStyle w:val="divdocumentulli"/>
              <w:pBdr>
                <w:left w:val="none" w:sz="0" w:space="0" w:color="auto"/>
              </w:pBdr>
              <w:spacing w:line="280" w:lineRule="atLeast"/>
              <w:rPr>
                <w:b/>
              </w:rPr>
            </w:pPr>
            <w:r w:rsidRPr="009112DD">
              <w:rPr>
                <w:rFonts w:eastAsiaTheme="minorHAnsi"/>
                <w:sz w:val="20"/>
                <w:szCs w:val="22"/>
              </w:rPr>
              <w:t xml:space="preserve">  </w:t>
            </w:r>
          </w:p>
          <w:p w14:paraId="697A88C9" w14:textId="77777777" w:rsidR="00030318" w:rsidRPr="00707254" w:rsidRDefault="00030318" w:rsidP="009561C3">
            <w:pPr>
              <w:shd w:val="clear" w:color="auto" w:fill="D9D9D9" w:themeFill="background1" w:themeFillShade="D9"/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5D1EE2" w:rsidRPr="00707254" w14:paraId="2B19A520" w14:textId="77777777" w:rsidTr="00B7360C">
        <w:tc>
          <w:tcPr>
            <w:tcW w:w="9632" w:type="dxa"/>
            <w:gridSpan w:val="2"/>
            <w:tcBorders>
              <w:left w:val="nil"/>
              <w:bottom w:val="nil"/>
              <w:right w:val="nil"/>
            </w:tcBorders>
          </w:tcPr>
          <w:p w14:paraId="1FCB4952" w14:textId="77777777" w:rsidR="00132901" w:rsidRPr="00707254" w:rsidRDefault="00132901" w:rsidP="00132901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PROFESSIONAL ACHIEVEMENTS</w:t>
            </w:r>
          </w:p>
          <w:p w14:paraId="54C89944" w14:textId="77777777" w:rsidR="004D6CB6" w:rsidRDefault="004D6CB6" w:rsidP="003702FE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HashiCorp Certif</w:t>
            </w:r>
            <w:r w:rsidR="002277BA">
              <w:rPr>
                <w:rFonts w:ascii="Times New Roman" w:hAnsi="Times New Roman" w:cs="Times New Roman"/>
                <w:sz w:val="20"/>
              </w:rPr>
              <w:t>ied : Terraform Associate (003)</w:t>
            </w:r>
          </w:p>
          <w:p w14:paraId="2EACB4AC" w14:textId="77777777" w:rsidR="00165691" w:rsidRDefault="00165691" w:rsidP="003702FE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Microsoft Azure Devops Expert</w:t>
            </w:r>
            <w:r w:rsidR="00803159">
              <w:rPr>
                <w:rFonts w:ascii="Times New Roman" w:hAnsi="Times New Roman" w:cs="Times New Roman"/>
                <w:sz w:val="20"/>
              </w:rPr>
              <w:t xml:space="preserve"> (AZ-400)</w:t>
            </w:r>
          </w:p>
          <w:p w14:paraId="329C04B3" w14:textId="77777777" w:rsidR="00AE3C6F" w:rsidRPr="00325046" w:rsidRDefault="00AE3C6F" w:rsidP="003702FE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imes New Roman" w:hAnsi="Times New Roman" w:cs="Times New Roman"/>
                <w:sz w:val="20"/>
              </w:rPr>
            </w:pPr>
            <w:r w:rsidRPr="00325046">
              <w:rPr>
                <w:rFonts w:ascii="Times New Roman" w:hAnsi="Times New Roman" w:cs="Times New Roman"/>
                <w:sz w:val="20"/>
              </w:rPr>
              <w:t>Microsoft Azure Architect Technologies (AZ-303)</w:t>
            </w:r>
          </w:p>
          <w:p w14:paraId="266D152E" w14:textId="77777777" w:rsidR="00AE3C6F" w:rsidRPr="00325046" w:rsidRDefault="00AE3C6F" w:rsidP="003702FE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imes New Roman" w:hAnsi="Times New Roman" w:cs="Times New Roman"/>
                <w:sz w:val="20"/>
              </w:rPr>
            </w:pPr>
            <w:r w:rsidRPr="00325046">
              <w:rPr>
                <w:rFonts w:ascii="Times New Roman" w:hAnsi="Times New Roman" w:cs="Times New Roman"/>
                <w:sz w:val="20"/>
              </w:rPr>
              <w:t>Microsoft Azure Architect Design (AZ-304)</w:t>
            </w:r>
          </w:p>
          <w:p w14:paraId="41D24A7F" w14:textId="77777777" w:rsidR="00AE3C6F" w:rsidRPr="00325046" w:rsidRDefault="00AE3C6F" w:rsidP="00AE3C6F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imes New Roman" w:hAnsi="Times New Roman" w:cs="Times New Roman"/>
                <w:sz w:val="20"/>
              </w:rPr>
            </w:pPr>
            <w:r w:rsidRPr="00325046">
              <w:rPr>
                <w:rFonts w:ascii="Times New Roman" w:hAnsi="Times New Roman" w:cs="Times New Roman"/>
                <w:sz w:val="20"/>
              </w:rPr>
              <w:t>Microsoft Certified Azure administrator (AZ-103)</w:t>
            </w:r>
          </w:p>
          <w:p w14:paraId="3B80BA3C" w14:textId="77777777" w:rsidR="00AE3C6F" w:rsidRPr="00325046" w:rsidRDefault="00AE3C6F" w:rsidP="00242216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imes New Roman" w:hAnsi="Times New Roman" w:cs="Times New Roman"/>
                <w:sz w:val="20"/>
              </w:rPr>
            </w:pPr>
            <w:r w:rsidRPr="00325046">
              <w:rPr>
                <w:rFonts w:ascii="Times New Roman" w:hAnsi="Times New Roman" w:cs="Times New Roman"/>
                <w:sz w:val="20"/>
              </w:rPr>
              <w:t>AWS Solution Architects Associates</w:t>
            </w:r>
          </w:p>
          <w:p w14:paraId="5475704E" w14:textId="77777777" w:rsidR="00AE3C6F" w:rsidRPr="00325046" w:rsidRDefault="00AE3C6F" w:rsidP="003702FE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imes New Roman" w:hAnsi="Times New Roman" w:cs="Times New Roman"/>
                <w:sz w:val="20"/>
              </w:rPr>
            </w:pPr>
            <w:r w:rsidRPr="00325046">
              <w:rPr>
                <w:rFonts w:ascii="Times New Roman" w:hAnsi="Times New Roman" w:cs="Times New Roman"/>
                <w:sz w:val="20"/>
              </w:rPr>
              <w:t xml:space="preserve">IBM Certified Solution Advisor </w:t>
            </w:r>
          </w:p>
          <w:p w14:paraId="38623861" w14:textId="77777777" w:rsidR="00132901" w:rsidRPr="003702FE" w:rsidRDefault="00AE3C6F" w:rsidP="003702FE">
            <w:pPr>
              <w:pStyle w:val="ListParagraph"/>
              <w:numPr>
                <w:ilvl w:val="0"/>
                <w:numId w:val="11"/>
              </w:numPr>
              <w:spacing w:after="240"/>
              <w:rPr>
                <w:rFonts w:ascii="Times New Roman" w:hAnsi="Times New Roman" w:cs="Times New Roman"/>
              </w:rPr>
            </w:pPr>
            <w:r w:rsidRPr="00325046">
              <w:rPr>
                <w:rFonts w:ascii="Times New Roman" w:hAnsi="Times New Roman" w:cs="Times New Roman"/>
                <w:sz w:val="20"/>
              </w:rPr>
              <w:t>Oracle Cloud Associate Certified 2020</w:t>
            </w:r>
          </w:p>
        </w:tc>
      </w:tr>
      <w:tr w:rsidR="00030318" w:rsidRPr="00707254" w14:paraId="2AB3944C" w14:textId="77777777" w:rsidTr="00B7360C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E085D5" w14:textId="77777777" w:rsidR="00030318" w:rsidRPr="00707254" w:rsidRDefault="00FF6226" w:rsidP="009561C3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  <w:b/>
              </w:rPr>
            </w:pPr>
            <w:r w:rsidRPr="00707254">
              <w:rPr>
                <w:rFonts w:ascii="Trebuchet MS" w:hAnsi="Trebuchet MS"/>
                <w:b/>
              </w:rPr>
              <w:t xml:space="preserve">CORE </w:t>
            </w:r>
            <w:r w:rsidR="005D1EE2" w:rsidRPr="00707254">
              <w:rPr>
                <w:rFonts w:ascii="Trebuchet MS" w:hAnsi="Trebuchet MS"/>
                <w:b/>
              </w:rPr>
              <w:t>SKILLS</w:t>
            </w:r>
          </w:p>
          <w:tbl>
            <w:tblPr>
              <w:tblStyle w:val="TableGrid"/>
              <w:tblW w:w="9408" w:type="dxa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87"/>
              <w:gridCol w:w="6521"/>
            </w:tblGrid>
            <w:tr w:rsidR="00B7360C" w:rsidRPr="00707254" w14:paraId="6F0C8F14" w14:textId="77777777" w:rsidTr="00132901">
              <w:tc>
                <w:tcPr>
                  <w:tcW w:w="2887" w:type="dxa"/>
                  <w:shd w:val="clear" w:color="auto" w:fill="D9D9D9" w:themeFill="background1" w:themeFillShade="D9"/>
                </w:tcPr>
                <w:p w14:paraId="6D7B019C" w14:textId="77777777" w:rsidR="00B7360C" w:rsidRPr="00707254" w:rsidRDefault="00B7360C" w:rsidP="00B7360C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</w:rPr>
                    <w:t>Experienced</w:t>
                  </w:r>
                  <w:r w:rsidRPr="00F41090">
                    <w:rPr>
                      <w:rFonts w:ascii="Times New Roman" w:hAnsi="Times New Roman" w:cs="Times New Roman"/>
                    </w:rPr>
                    <w:t xml:space="preserve"> skills:</w:t>
                  </w:r>
                </w:p>
              </w:tc>
              <w:tc>
                <w:tcPr>
                  <w:tcW w:w="6521" w:type="dxa"/>
                </w:tcPr>
                <w:p w14:paraId="22F9B795" w14:textId="77777777" w:rsidR="00BE5990" w:rsidRDefault="00BE5990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9112DD">
                    <w:rPr>
                      <w:rFonts w:eastAsiaTheme="minorHAnsi"/>
                      <w:sz w:val="20"/>
                      <w:szCs w:val="22"/>
                    </w:rPr>
                    <w:t>Microsoft Azure, Amazon Web services.</w:t>
                  </w:r>
                  <w:r w:rsidR="007B504F">
                    <w:rPr>
                      <w:rFonts w:eastAsiaTheme="minorHAnsi"/>
                      <w:sz w:val="20"/>
                      <w:szCs w:val="22"/>
                    </w:rPr>
                    <w:t xml:space="preserve"> Oracle </w:t>
                  </w:r>
                  <w:r w:rsidR="0089129D">
                    <w:rPr>
                      <w:rFonts w:eastAsiaTheme="minorHAnsi"/>
                      <w:sz w:val="20"/>
                      <w:szCs w:val="22"/>
                    </w:rPr>
                    <w:t>Cloud, IBM</w:t>
                  </w:r>
                  <w:r w:rsidR="007B504F">
                    <w:rPr>
                      <w:rFonts w:eastAsiaTheme="minorHAnsi"/>
                      <w:sz w:val="20"/>
                      <w:szCs w:val="22"/>
                    </w:rPr>
                    <w:t xml:space="preserve"> Cloud</w:t>
                  </w:r>
                  <w:r w:rsidRPr="009112DD">
                    <w:rPr>
                      <w:rFonts w:eastAsiaTheme="minorHAnsi"/>
                      <w:sz w:val="20"/>
                      <w:szCs w:val="22"/>
                    </w:rPr>
                    <w:t xml:space="preserve"> DevOps</w:t>
                  </w:r>
                  <w:r w:rsidR="00E43730">
                    <w:rPr>
                      <w:rFonts w:eastAsiaTheme="minorHAnsi"/>
                      <w:sz w:val="20"/>
                      <w:szCs w:val="22"/>
                    </w:rPr>
                    <w:t>,</w:t>
                  </w:r>
                  <w:r w:rsidR="00E43730" w:rsidRPr="00E43730">
                    <w:rPr>
                      <w:rFonts w:eastAsiaTheme="minorHAnsi"/>
                      <w:sz w:val="20"/>
                      <w:szCs w:val="22"/>
                    </w:rPr>
                    <w:t xml:space="preserve"> Docker, Kubernetes</w:t>
                  </w:r>
                  <w:r w:rsidR="000025D9">
                    <w:rPr>
                      <w:rFonts w:eastAsiaTheme="minorHAnsi"/>
                      <w:sz w:val="20"/>
                      <w:szCs w:val="22"/>
                    </w:rPr>
                    <w:t>.</w:t>
                  </w:r>
                </w:p>
                <w:p w14:paraId="610496FC" w14:textId="77777777" w:rsidR="000025D9" w:rsidRPr="000025D9" w:rsidRDefault="000025D9" w:rsidP="000025D9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>
                    <w:rPr>
                      <w:rFonts w:eastAsiaTheme="minorHAnsi"/>
                      <w:sz w:val="20"/>
                      <w:szCs w:val="22"/>
                    </w:rPr>
                    <w:t>Infrastructure Migrations, Application Migrations.</w:t>
                  </w:r>
                </w:p>
                <w:p w14:paraId="082122CF" w14:textId="1CC309A4" w:rsidR="00BE5990" w:rsidRPr="009112DD" w:rsidRDefault="00BE5990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E43730">
                    <w:rPr>
                      <w:rFonts w:eastAsiaTheme="minorHAnsi"/>
                      <w:sz w:val="20"/>
                      <w:szCs w:val="22"/>
                    </w:rPr>
                    <w:t>Terraform</w:t>
                  </w:r>
                  <w:r w:rsidRPr="009112DD">
                    <w:rPr>
                      <w:rFonts w:eastAsiaTheme="minorHAnsi"/>
                      <w:sz w:val="20"/>
                      <w:szCs w:val="22"/>
                    </w:rPr>
                    <w:t xml:space="preserve">, </w:t>
                  </w:r>
                  <w:r w:rsidR="006378F0">
                    <w:rPr>
                      <w:rFonts w:eastAsiaTheme="minorHAnsi"/>
                      <w:sz w:val="20"/>
                      <w:szCs w:val="22"/>
                    </w:rPr>
                    <w:t xml:space="preserve">Bicep, </w:t>
                  </w:r>
                  <w:r w:rsidRPr="009112DD">
                    <w:rPr>
                      <w:rFonts w:eastAsiaTheme="minorHAnsi"/>
                      <w:sz w:val="20"/>
                      <w:szCs w:val="22"/>
                    </w:rPr>
                    <w:t>CI/CD, Azure Data Factories. MS SQL</w:t>
                  </w:r>
                </w:p>
                <w:p w14:paraId="7A4109D5" w14:textId="77777777" w:rsidR="00BE5990" w:rsidRPr="009112DD" w:rsidRDefault="000D0F65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9112DD">
                    <w:rPr>
                      <w:rFonts w:eastAsiaTheme="minorHAnsi"/>
                      <w:sz w:val="20"/>
                      <w:szCs w:val="22"/>
                    </w:rPr>
                    <w:t>MS O365, VMware, Google Cloud,</w:t>
                  </w:r>
                </w:p>
                <w:p w14:paraId="2C2317C8" w14:textId="77777777" w:rsidR="00BE5990" w:rsidRPr="009112DD" w:rsidRDefault="000D0F65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9112DD">
                    <w:rPr>
                      <w:rFonts w:eastAsiaTheme="minorHAnsi"/>
                      <w:sz w:val="20"/>
                      <w:szCs w:val="22"/>
                    </w:rPr>
                    <w:t>Jenkins, GIT, Windows-2019,2016</w:t>
                  </w:r>
                  <w:r w:rsidR="00BE5990" w:rsidRPr="009112DD">
                    <w:rPr>
                      <w:rFonts w:eastAsiaTheme="minorHAnsi"/>
                      <w:sz w:val="20"/>
                      <w:szCs w:val="22"/>
                    </w:rPr>
                    <w:t xml:space="preserve">, 2012 </w:t>
                  </w:r>
                  <w:r w:rsidRPr="009112DD">
                    <w:rPr>
                      <w:rFonts w:eastAsiaTheme="minorHAnsi"/>
                      <w:sz w:val="20"/>
                      <w:szCs w:val="22"/>
                    </w:rPr>
                    <w:t>,</w:t>
                  </w:r>
                  <w:r w:rsidR="00BE5990" w:rsidRPr="009112DD">
                    <w:rPr>
                      <w:rFonts w:eastAsiaTheme="minorHAnsi"/>
                      <w:sz w:val="20"/>
                      <w:szCs w:val="22"/>
                    </w:rPr>
                    <w:t>2008R2</w:t>
                  </w:r>
                  <w:r w:rsidRPr="009112DD">
                    <w:rPr>
                      <w:rFonts w:eastAsiaTheme="minorHAnsi"/>
                      <w:sz w:val="20"/>
                      <w:szCs w:val="22"/>
                    </w:rPr>
                    <w:t xml:space="preserve"> Servers</w:t>
                  </w:r>
                </w:p>
                <w:p w14:paraId="5954209B" w14:textId="77777777" w:rsidR="00BE5990" w:rsidRPr="009112DD" w:rsidRDefault="00BE5990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9112DD">
                    <w:rPr>
                      <w:rFonts w:eastAsiaTheme="minorHAnsi"/>
                      <w:sz w:val="20"/>
                      <w:szCs w:val="22"/>
                    </w:rPr>
                    <w:t xml:space="preserve"> Microsoft Servers (ESX &amp; ESXI), Veeam Solutions, Azure DevOps, PowerShell, </w:t>
                  </w:r>
                </w:p>
                <w:p w14:paraId="0B73C90E" w14:textId="77777777" w:rsidR="00BE5990" w:rsidRPr="009112DD" w:rsidRDefault="00BE5990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9112DD">
                    <w:rPr>
                      <w:rFonts w:eastAsiaTheme="minorHAnsi"/>
                      <w:sz w:val="20"/>
                      <w:szCs w:val="22"/>
                    </w:rPr>
                    <w:t>AD, DHCP, DNS, IIS, and VPN, SQL Server</w:t>
                  </w:r>
                </w:p>
                <w:p w14:paraId="73F4E364" w14:textId="77777777" w:rsidR="00BE5990" w:rsidRPr="009112DD" w:rsidRDefault="00BE5990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9112DD">
                    <w:rPr>
                      <w:rFonts w:eastAsiaTheme="minorHAnsi"/>
                      <w:sz w:val="20"/>
                      <w:szCs w:val="22"/>
                    </w:rPr>
                    <w:t>Backup, cloud Networking, Security</w:t>
                  </w:r>
                </w:p>
                <w:p w14:paraId="14C47435" w14:textId="77777777" w:rsidR="00BE5990" w:rsidRPr="009112DD" w:rsidRDefault="00BE5990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9112DD">
                    <w:rPr>
                      <w:rFonts w:eastAsiaTheme="minorHAnsi"/>
                      <w:sz w:val="20"/>
                      <w:szCs w:val="22"/>
                    </w:rPr>
                    <w:t>Desktops, Server Migration, Application migrations, Data Migrations</w:t>
                  </w:r>
                </w:p>
                <w:p w14:paraId="4FAAD8EA" w14:textId="77777777" w:rsidR="00BE5990" w:rsidRPr="009112DD" w:rsidRDefault="00BE5990" w:rsidP="00BE5990">
                  <w:pPr>
                    <w:pStyle w:val="divdocumentulli"/>
                    <w:numPr>
                      <w:ilvl w:val="0"/>
                      <w:numId w:val="15"/>
                    </w:numPr>
                    <w:spacing w:line="280" w:lineRule="atLeast"/>
                    <w:rPr>
                      <w:rFonts w:eastAsiaTheme="minorHAnsi"/>
                      <w:sz w:val="20"/>
                      <w:szCs w:val="22"/>
                    </w:rPr>
                  </w:pPr>
                  <w:r w:rsidRPr="009112DD">
                    <w:rPr>
                      <w:rFonts w:eastAsiaTheme="minorHAnsi"/>
                      <w:sz w:val="20"/>
                      <w:szCs w:val="22"/>
                    </w:rPr>
                    <w:t>Monitoring Configurations</w:t>
                  </w:r>
                </w:p>
                <w:p w14:paraId="685063AB" w14:textId="77777777" w:rsidR="00B7360C" w:rsidRPr="00707254" w:rsidRDefault="00B7360C" w:rsidP="002F1EAF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</w:tr>
            <w:tr w:rsidR="00B7360C" w:rsidRPr="00707254" w14:paraId="0A4391EC" w14:textId="77777777" w:rsidTr="00132901">
              <w:tc>
                <w:tcPr>
                  <w:tcW w:w="2887" w:type="dxa"/>
                  <w:shd w:val="clear" w:color="auto" w:fill="D9D9D9" w:themeFill="background1" w:themeFillShade="D9"/>
                </w:tcPr>
                <w:p w14:paraId="4FD9EB0D" w14:textId="77777777" w:rsidR="00B7360C" w:rsidRPr="00707254" w:rsidRDefault="00B7360C" w:rsidP="00B7360C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  <w:tc>
                <w:tcPr>
                  <w:tcW w:w="6521" w:type="dxa"/>
                </w:tcPr>
                <w:p w14:paraId="6A806276" w14:textId="77777777" w:rsidR="00B7360C" w:rsidRDefault="00B7360C" w:rsidP="00B7360C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  <w:p w14:paraId="03AFFEC1" w14:textId="77777777" w:rsidR="003B13BC" w:rsidRDefault="003B13BC" w:rsidP="003B13BC">
                  <w:pPr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  <w:p w14:paraId="761B2411" w14:textId="77777777" w:rsidR="003B13BC" w:rsidRPr="003B13BC" w:rsidRDefault="003B13BC" w:rsidP="003B13BC">
                  <w:pPr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</w:tr>
            <w:tr w:rsidR="00B7360C" w:rsidRPr="00707254" w14:paraId="7AC28224" w14:textId="77777777" w:rsidTr="00132901">
              <w:tc>
                <w:tcPr>
                  <w:tcW w:w="2887" w:type="dxa"/>
                  <w:shd w:val="clear" w:color="auto" w:fill="D9D9D9" w:themeFill="background1" w:themeFillShade="D9"/>
                </w:tcPr>
                <w:p w14:paraId="5D41B405" w14:textId="77777777" w:rsidR="00B7360C" w:rsidRPr="00707254" w:rsidRDefault="00B7360C" w:rsidP="00B7360C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F41090">
                    <w:rPr>
                      <w:rFonts w:ascii="Times New Roman" w:hAnsi="Times New Roman" w:cs="Times New Roman"/>
                    </w:rPr>
                    <w:lastRenderedPageBreak/>
                    <w:t>Beginner skills:</w:t>
                  </w:r>
                </w:p>
              </w:tc>
              <w:tc>
                <w:tcPr>
                  <w:tcW w:w="6521" w:type="dxa"/>
                </w:tcPr>
                <w:p w14:paraId="3CA400E1" w14:textId="77777777" w:rsidR="00B7360C" w:rsidRPr="00E057FB" w:rsidRDefault="006278F5" w:rsidP="006278F5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E057FB">
                    <w:rPr>
                      <w:rFonts w:ascii="Times New Roman" w:hAnsi="Times New Roman" w:cs="Times New Roman"/>
                      <w:sz w:val="20"/>
                    </w:rPr>
                    <w:t xml:space="preserve">Azure, AWS, VMware, </w:t>
                  </w:r>
                  <w:r w:rsidR="000E1682" w:rsidRPr="00E057FB">
                    <w:rPr>
                      <w:rFonts w:ascii="Times New Roman" w:hAnsi="Times New Roman" w:cs="Times New Roman"/>
                      <w:sz w:val="20"/>
                    </w:rPr>
                    <w:t>Terraform</w:t>
                  </w:r>
                  <w:r w:rsidR="00B7360C" w:rsidRPr="00E057FB">
                    <w:rPr>
                      <w:rFonts w:ascii="Times New Roman" w:hAnsi="Times New Roman" w:cs="Times New Roman"/>
                      <w:sz w:val="20"/>
                    </w:rPr>
                    <w:t xml:space="preserve">, PowerShell, </w:t>
                  </w:r>
                  <w:r w:rsidR="00231FAE" w:rsidRPr="00E057FB">
                    <w:rPr>
                      <w:rFonts w:ascii="Times New Roman" w:hAnsi="Times New Roman" w:cs="Times New Roman"/>
                      <w:sz w:val="20"/>
                    </w:rPr>
                    <w:t>Windows,</w:t>
                  </w:r>
                  <w:r w:rsidR="00DE3ED1" w:rsidRPr="00E057FB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="00231FAE" w:rsidRPr="00E057FB">
                    <w:rPr>
                      <w:rFonts w:ascii="Times New Roman" w:hAnsi="Times New Roman" w:cs="Times New Roman"/>
                      <w:sz w:val="20"/>
                    </w:rPr>
                    <w:t>VMware,</w:t>
                  </w:r>
                  <w:r w:rsidR="00AD35F4">
                    <w:rPr>
                      <w:rFonts w:ascii="Times New Roman" w:hAnsi="Times New Roman" w:cs="Times New Roman"/>
                      <w:sz w:val="20"/>
                    </w:rPr>
                    <w:t xml:space="preserve"> Linux</w:t>
                  </w:r>
                  <w:r w:rsidR="00970A50">
                    <w:rPr>
                      <w:rFonts w:ascii="Times New Roman" w:hAnsi="Times New Roman" w:cs="Times New Roman"/>
                      <w:sz w:val="20"/>
                    </w:rPr>
                    <w:t>, Data Bricks</w:t>
                  </w:r>
                </w:p>
              </w:tc>
            </w:tr>
            <w:tr w:rsidR="00B7360C" w:rsidRPr="00707254" w14:paraId="034929BA" w14:textId="77777777" w:rsidTr="00B7360C">
              <w:trPr>
                <w:trHeight w:val="441"/>
              </w:trPr>
              <w:tc>
                <w:tcPr>
                  <w:tcW w:w="2887" w:type="dxa"/>
                  <w:shd w:val="clear" w:color="auto" w:fill="D9D9D9" w:themeFill="background1" w:themeFillShade="D9"/>
                </w:tcPr>
                <w:p w14:paraId="13078715" w14:textId="77777777" w:rsidR="00B7360C" w:rsidRPr="00707254" w:rsidRDefault="00B7360C" w:rsidP="00B7360C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  <w:tc>
                <w:tcPr>
                  <w:tcW w:w="6521" w:type="dxa"/>
                </w:tcPr>
                <w:p w14:paraId="22D5E89A" w14:textId="77777777" w:rsidR="00B7360C" w:rsidRPr="00707254" w:rsidRDefault="00B7360C" w:rsidP="00B7360C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</w:tr>
          </w:tbl>
          <w:p w14:paraId="28D26684" w14:textId="77777777" w:rsidR="00513BDC" w:rsidRPr="00707254" w:rsidRDefault="00513BDC" w:rsidP="009561C3">
            <w:pPr>
              <w:autoSpaceDE w:val="0"/>
              <w:autoSpaceDN w:val="0"/>
              <w:adjustRightInd w:val="0"/>
              <w:spacing w:line="360" w:lineRule="auto"/>
              <w:rPr>
                <w:rFonts w:ascii="Trebuchet MS" w:hAnsi="Trebuchet MS"/>
              </w:rPr>
            </w:pPr>
          </w:p>
        </w:tc>
      </w:tr>
      <w:tr w:rsidR="00D372EE" w:rsidRPr="00707254" w14:paraId="7507D7C8" w14:textId="77777777" w:rsidTr="00B7360C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4CF6E2" w14:textId="77777777" w:rsidR="0094659C" w:rsidRDefault="00B7360C" w:rsidP="0094659C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  <w:b/>
              </w:rPr>
            </w:pPr>
            <w:r>
              <w:lastRenderedPageBreak/>
              <w:br w:type="page"/>
            </w:r>
            <w:r w:rsidR="00812455">
              <w:br w:type="page"/>
            </w:r>
            <w:r w:rsidR="00D372EE" w:rsidRPr="00707254">
              <w:rPr>
                <w:rFonts w:ascii="Trebuchet MS" w:hAnsi="Trebuchet MS"/>
                <w:b/>
              </w:rPr>
              <w:t>PRO</w:t>
            </w:r>
            <w:r w:rsidR="00132901">
              <w:rPr>
                <w:rFonts w:ascii="Trebuchet MS" w:hAnsi="Trebuchet MS"/>
                <w:b/>
              </w:rPr>
              <w:t>FESSIONAL</w:t>
            </w:r>
            <w:r w:rsidR="00D372EE" w:rsidRPr="00707254">
              <w:rPr>
                <w:rFonts w:ascii="Trebuchet MS" w:hAnsi="Trebuchet MS"/>
                <w:b/>
              </w:rPr>
              <w:t xml:space="preserve"> EXPERIENCE </w:t>
            </w:r>
          </w:p>
          <w:tbl>
            <w:tblPr>
              <w:tblStyle w:val="TableGrid"/>
              <w:tblW w:w="0" w:type="auto"/>
              <w:tblBorders>
                <w:left w:val="single" w:sz="8" w:space="0" w:color="auto"/>
                <w:bottom w:val="single" w:sz="8" w:space="0" w:color="auto"/>
                <w:right w:val="single" w:sz="8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06"/>
            </w:tblGrid>
            <w:tr w:rsidR="00D129B2" w:rsidRPr="00DD7E1C" w14:paraId="22FF6EC0" w14:textId="77777777" w:rsidTr="0016707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1D3F5DD5" w14:textId="0446D774" w:rsidR="00D129B2" w:rsidRPr="00772AD7" w:rsidRDefault="00D129B2" w:rsidP="00D129B2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Style w:val="Strong"/>
                      <w:rFonts w:eastAsia="Times New Roman"/>
                      <w:bCs w:val="0"/>
                      <w:sz w:val="20"/>
                      <w:szCs w:val="20"/>
                    </w:rPr>
                  </w:pPr>
                  <w:r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Project </w:t>
                  </w:r>
                  <w:r w:rsidR="00B448A3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>5:</w:t>
                  </w:r>
                  <w:r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 Platform Engineer –</w:t>
                  </w:r>
                  <w:r w:rsidR="004B6A2E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Discovery </w:t>
                  </w:r>
                  <w:r w:rsidR="00A46AF9"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&amp; </w:t>
                  </w:r>
                  <w:r w:rsidR="00A46AF9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>Azure</w:t>
                  </w:r>
                  <w:r w:rsidR="004B6A2E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A46AF9"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>Migration</w:t>
                  </w:r>
                  <w:r w:rsidR="00A46AF9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(</w:t>
                  </w:r>
                  <w:r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In </w:t>
                  </w:r>
                  <w:r w:rsidR="00196885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>Health)</w:t>
                  </w:r>
                  <w:r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Mastek UK </w:t>
                  </w:r>
                  <w:r w:rsidR="00A46AF9"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>Ltd</w:t>
                  </w:r>
                  <w:r w:rsidR="00A46AF9" w:rsidRPr="00772AD7"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>. (</w:t>
                  </w:r>
                  <w:r w:rsidRPr="00772AD7"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>Oct ’2</w:t>
                  </w:r>
                  <w:r w:rsidR="00CD3C66"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>5</w:t>
                  </w:r>
                  <w:r w:rsidRPr="00772AD7"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 xml:space="preserve"> – Till date)</w:t>
                  </w:r>
                </w:p>
              </w:tc>
            </w:tr>
            <w:tr w:rsidR="00D129B2" w:rsidRPr="00DD7E1C" w14:paraId="3752E2C4" w14:textId="77777777" w:rsidTr="0016707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992A465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Led end-to-end technical discovery for large-scale healthcare platform migration, assessing on-prem workloads, dependencies, and migration readiness across multiple programmes.</w:t>
                  </w:r>
                </w:p>
                <w:p w14:paraId="29B96A78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Defined and validated target Azure architecture (Hub-and-Spoke Landing Zone) including networking, security, identity, and shared services aligned to enterprise standards.</w:t>
                  </w:r>
                </w:p>
                <w:p w14:paraId="493644C7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Directed workload classification and migration strategy selection (Lift &amp; Shift vs Re-platform), ensuring optimal balance between cost, risk, and performance.</w:t>
                  </w:r>
                </w:p>
                <w:p w14:paraId="41F94F33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Produced detailed Low-Level Design (LLD) for Azure migration, covering compute, storage, networking, DR, and security controls.</w:t>
                  </w:r>
                </w:p>
                <w:p w14:paraId="14602741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Led design and validation of hub-and-spoke network topology with VWAN, Palo Alto firewalls, private routing, and zero-trust principles.</w:t>
                  </w:r>
                </w:p>
                <w:p w14:paraId="47CEA647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Spearheaded application modernisation strategy, including containerisation of Java, PHP, and microservices workloads using Azure App Services and container platforms.</w:t>
                  </w:r>
                </w:p>
                <w:p w14:paraId="5DCDDE70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 xml:space="preserve">Designed secure private connectivity architecture using Private Endpoints, Private DNS, and </w:t>
                  </w:r>
                  <w:proofErr w:type="spellStart"/>
                  <w:r w:rsidRPr="00E1345B">
                    <w:rPr>
                      <w:sz w:val="20"/>
                      <w:szCs w:val="20"/>
                      <w:lang w:val="en-GB"/>
                    </w:rPr>
                    <w:t>VNet</w:t>
                  </w:r>
                  <w:proofErr w:type="spellEnd"/>
                  <w:r w:rsidRPr="00E1345B">
                    <w:rPr>
                      <w:sz w:val="20"/>
                      <w:szCs w:val="20"/>
                      <w:lang w:val="en-GB"/>
                    </w:rPr>
                    <w:t xml:space="preserve"> integration to eliminate public exposure of PaaS services.</w:t>
                  </w:r>
                </w:p>
                <w:p w14:paraId="3DDB5710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 xml:space="preserve">Defined data migration strategies for PostgreSQL, SMB file shares, and large imaging datasets (220TB+), including tooling (DMS, </w:t>
                  </w:r>
                  <w:proofErr w:type="spellStart"/>
                  <w:r w:rsidRPr="00E1345B">
                    <w:rPr>
                      <w:sz w:val="20"/>
                      <w:szCs w:val="20"/>
                      <w:lang w:val="en-GB"/>
                    </w:rPr>
                    <w:t>AzCopy</w:t>
                  </w:r>
                  <w:proofErr w:type="spellEnd"/>
                  <w:r w:rsidRPr="00E1345B">
                    <w:rPr>
                      <w:sz w:val="20"/>
                      <w:szCs w:val="20"/>
                      <w:lang w:val="en-GB"/>
                    </w:rPr>
                    <w:t>) and cutover sequencing.</w:t>
                  </w:r>
                </w:p>
                <w:p w14:paraId="22A7DBA1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Established phased migration approach (POC → Non-Prod → Prod) ensuring controlled rollout and validation per programme.</w:t>
                  </w:r>
                </w:p>
                <w:p w14:paraId="1CA168A9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Led Proof of Concept (POC) delivery, validating end-to-end architecture including App Services, databases, storage, networking, and PACS integration.</w:t>
                  </w:r>
                </w:p>
                <w:p w14:paraId="7738E592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Designed high availability and disaster recovery strategy leveraging Azure regions (UK South/West), backup policies, and RTO/RPO alignment.</w:t>
                  </w:r>
                </w:p>
                <w:p w14:paraId="5CCC0B7F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Defined cutover, rollback, and validation frameworks, ensuring safe migration with minimal downtime and clear fallback mechanisms.</w:t>
                  </w:r>
                </w:p>
                <w:p w14:paraId="1AE1F1EA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Collaborated with application, infrastructure, and security teams to map legacy dependencies and integration flows (ETL, PACS, NHS Login, external comms).</w:t>
                  </w:r>
                </w:p>
                <w:p w14:paraId="690A4B43" w14:textId="77777777" w:rsidR="00E1345B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  <w:lang w:val="en-GB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Established operational model for post-migration, including monitoring (Azure Monitor, Sentinel), governance, cost optimisation, and BAU transition.</w:t>
                  </w:r>
                </w:p>
                <w:p w14:paraId="5A7FB231" w14:textId="77777777" w:rsidR="003C2872" w:rsidRPr="00E1345B" w:rsidRDefault="00E1345B" w:rsidP="00E1345B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E1345B">
                    <w:rPr>
                      <w:sz w:val="20"/>
                      <w:szCs w:val="20"/>
                      <w:lang w:val="en-GB"/>
                    </w:rPr>
                    <w:t>Provided technical leadership across stakeholders, bridging architecture, engineering, and delivery teams, ensuring alignment with NHS, NCSC, and GDPR compliance standards.</w:t>
                  </w:r>
                </w:p>
                <w:p w14:paraId="09A26D97" w14:textId="4AF63E74" w:rsidR="00E1345B" w:rsidRPr="002838A5" w:rsidRDefault="00E1345B" w:rsidP="00E1345B">
                  <w:pPr>
                    <w:pStyle w:val="p"/>
                    <w:spacing w:line="280" w:lineRule="atLeast"/>
                    <w:ind w:left="720"/>
                    <w:rPr>
                      <w:sz w:val="20"/>
                      <w:szCs w:val="20"/>
                    </w:rPr>
                  </w:pPr>
                </w:p>
              </w:tc>
            </w:tr>
            <w:tr w:rsidR="00D129B2" w:rsidRPr="00DD7E1C" w14:paraId="7DCB5306" w14:textId="77777777" w:rsidTr="0016707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01D259CA" w14:textId="77777777" w:rsidR="00D129B2" w:rsidRPr="00DD7E1C" w:rsidRDefault="00D129B2" w:rsidP="00D129B2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</w:p>
              </w:tc>
            </w:tr>
          </w:tbl>
          <w:p w14:paraId="405A7E42" w14:textId="77777777" w:rsidR="00EF13B8" w:rsidRDefault="00EF13B8" w:rsidP="00EF13B8">
            <w:pPr>
              <w:pStyle w:val="ListParagraph"/>
              <w:rPr>
                <w:rFonts w:ascii="Times New Roman" w:hAnsi="Times New Roman" w:cs="Times New Roman"/>
                <w:sz w:val="20"/>
              </w:rPr>
            </w:pPr>
          </w:p>
          <w:tbl>
            <w:tblPr>
              <w:tblStyle w:val="TableGrid"/>
              <w:tblW w:w="0" w:type="auto"/>
              <w:tblBorders>
                <w:left w:val="single" w:sz="8" w:space="0" w:color="auto"/>
                <w:bottom w:val="single" w:sz="8" w:space="0" w:color="auto"/>
                <w:right w:val="single" w:sz="8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06"/>
            </w:tblGrid>
            <w:tr w:rsidR="00D129B2" w:rsidRPr="00DD7E1C" w14:paraId="78CFBC57" w14:textId="77777777" w:rsidTr="0016707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47789A99" w14:textId="6D28B0A8" w:rsidR="00D129B2" w:rsidRPr="00772AD7" w:rsidRDefault="00D129B2" w:rsidP="00D129B2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Style w:val="Strong"/>
                      <w:rFonts w:eastAsia="Times New Roman"/>
                      <w:bCs w:val="0"/>
                      <w:sz w:val="20"/>
                      <w:szCs w:val="20"/>
                    </w:rPr>
                  </w:pPr>
                  <w:r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Project </w:t>
                  </w:r>
                  <w:r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>4</w:t>
                  </w:r>
                  <w:r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>:  Platform &amp; Infrastructure Engineer – AWS &amp; Data bricks Migration</w:t>
                  </w:r>
                  <w:r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>(NHSE)</w:t>
                  </w:r>
                  <w:r w:rsidRPr="00F44587">
                    <w:rPr>
                      <w:rStyle w:val="Strong"/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Mastek UK Ltd</w:t>
                  </w:r>
                  <w:r w:rsidRPr="00772AD7"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 xml:space="preserve">.(Oct ’24 – </w:t>
                  </w:r>
                  <w:r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 xml:space="preserve">Nov </w:t>
                  </w:r>
                  <w:r w:rsidR="00755F31" w:rsidRPr="00772AD7"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>’</w:t>
                  </w:r>
                  <w:r w:rsidR="00B25C59"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>25</w:t>
                  </w:r>
                  <w:r w:rsidRPr="00772AD7">
                    <w:rPr>
                      <w:rStyle w:val="Strong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</w:rPr>
                    <w:t xml:space="preserve"> )</w:t>
                  </w:r>
                </w:p>
              </w:tc>
            </w:tr>
            <w:tr w:rsidR="00D129B2" w:rsidRPr="00DD7E1C" w14:paraId="1FC844F6" w14:textId="77777777" w:rsidTr="0016707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47950DD" w14:textId="77777777" w:rsidR="00D129B2" w:rsidRPr="000524AF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Experience in</w:t>
                  </w:r>
                  <w:r w:rsidRPr="000524AF">
                    <w:rPr>
                      <w:rStyle w:val="Strong"/>
                      <w:sz w:val="20"/>
                      <w:szCs w:val="20"/>
                    </w:rPr>
                    <w:t xml:space="preserve"> </w:t>
                  </w:r>
                  <w:r w:rsidRPr="000524AF">
                    <w:rPr>
                      <w:rStyle w:val="Strong"/>
                      <w:b w:val="0"/>
                      <w:sz w:val="20"/>
                      <w:szCs w:val="20"/>
                    </w:rPr>
                    <w:t>infrastructure deployment</w:t>
                  </w:r>
                  <w:r w:rsidRPr="000524AF">
                    <w:rPr>
                      <w:rStyle w:val="Strong"/>
                      <w:sz w:val="20"/>
                      <w:szCs w:val="20"/>
                    </w:rPr>
                    <w:t xml:space="preserve"> </w:t>
                  </w:r>
                  <w:r w:rsidRPr="000524AF">
                    <w:rPr>
                      <w:rStyle w:val="Strong"/>
                      <w:b w:val="0"/>
                      <w:sz w:val="20"/>
                      <w:szCs w:val="20"/>
                    </w:rPr>
                    <w:t>for the NHSE Platform Modernization project, implementing scalable and secure cloud environments to support modern healthcare applications.</w:t>
                  </w:r>
                </w:p>
                <w:p w14:paraId="4D20007B" w14:textId="77777777" w:rsidR="00D129B2" w:rsidRPr="00012598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Worked for </w:t>
                  </w:r>
                  <w:r w:rsidRPr="00012598">
                    <w:rPr>
                      <w:rStyle w:val="Strong"/>
                      <w:b w:val="0"/>
                      <w:sz w:val="20"/>
                      <w:szCs w:val="20"/>
                    </w:rPr>
                    <w:t>Migration of Databricks PVC workloads to E2 platform</w:t>
                  </w:r>
                  <w:r w:rsidRPr="00012598">
                    <w:rPr>
                      <w:sz w:val="20"/>
                      <w:szCs w:val="20"/>
                    </w:rPr>
                    <w:t xml:space="preserve"> on AWS, ensuring high availability, security, and compliance for NHS data workloads.</w:t>
                  </w:r>
                </w:p>
                <w:p w14:paraId="5FBF527D" w14:textId="77777777" w:rsidR="00D129B2" w:rsidRPr="003C2A44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b/>
                      <w:sz w:val="20"/>
                      <w:szCs w:val="20"/>
                    </w:rPr>
                  </w:pPr>
                  <w:r w:rsidRPr="00012598">
                    <w:rPr>
                      <w:sz w:val="20"/>
                      <w:szCs w:val="20"/>
                    </w:rPr>
                    <w:t xml:space="preserve">Designed and implemented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AWS infrastructure</w:t>
                  </w:r>
                  <w:r w:rsidRPr="00012598">
                    <w:rPr>
                      <w:sz w:val="20"/>
                      <w:szCs w:val="20"/>
                    </w:rPr>
                    <w:t xml:space="preserve"> using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VPCs, Subnets, Networking, IAM, ECR, ECS, CloudWatch</w:t>
                  </w:r>
                  <w:r w:rsidRPr="003C2A44">
                    <w:rPr>
                      <w:b/>
                      <w:sz w:val="20"/>
                      <w:szCs w:val="20"/>
                    </w:rPr>
                    <w:t xml:space="preserve">, </w:t>
                  </w:r>
                  <w:r w:rsidRPr="003C2A44">
                    <w:rPr>
                      <w:sz w:val="20"/>
                      <w:szCs w:val="20"/>
                    </w:rPr>
                    <w:t>and</w:t>
                  </w:r>
                  <w:r w:rsidRPr="003C2A44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Step Functions</w:t>
                  </w:r>
                  <w:r w:rsidRPr="003C2A44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3C2A44">
                    <w:rPr>
                      <w:sz w:val="20"/>
                      <w:szCs w:val="20"/>
                    </w:rPr>
                    <w:t>for</w:t>
                  </w:r>
                  <w:r w:rsidRPr="003C2A44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3C2A44">
                    <w:rPr>
                      <w:sz w:val="20"/>
                      <w:szCs w:val="20"/>
                    </w:rPr>
                    <w:t>orchestration</w:t>
                  </w:r>
                  <w:r w:rsidRPr="003C2A44">
                    <w:rPr>
                      <w:b/>
                      <w:sz w:val="20"/>
                      <w:szCs w:val="20"/>
                    </w:rPr>
                    <w:t>.</w:t>
                  </w:r>
                </w:p>
                <w:p w14:paraId="49CC5D27" w14:textId="77777777" w:rsidR="00D129B2" w:rsidRPr="00012598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12598">
                    <w:rPr>
                      <w:sz w:val="20"/>
                      <w:szCs w:val="20"/>
                    </w:rPr>
                    <w:t xml:space="preserve">Developed and </w:t>
                  </w:r>
                  <w:r w:rsidRPr="003C2A44">
                    <w:rPr>
                      <w:sz w:val="20"/>
                      <w:szCs w:val="20"/>
                    </w:rPr>
                    <w:t xml:space="preserve">maintained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Terraform modules</w:t>
                  </w:r>
                  <w:r w:rsidRPr="00012598">
                    <w:rPr>
                      <w:sz w:val="20"/>
                      <w:szCs w:val="20"/>
                    </w:rPr>
                    <w:t xml:space="preserve"> for automated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infrastructure provisioning</w:t>
                  </w:r>
                  <w:r w:rsidRPr="00012598">
                    <w:rPr>
                      <w:sz w:val="20"/>
                      <w:szCs w:val="20"/>
                    </w:rPr>
                    <w:t>, including Databricks environment setup, broker and scheduler deployments, and Docker image deployments.</w:t>
                  </w:r>
                </w:p>
                <w:p w14:paraId="401E6F8B" w14:textId="77777777" w:rsidR="00D129B2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12598">
                    <w:rPr>
                      <w:sz w:val="20"/>
                      <w:szCs w:val="20"/>
                    </w:rPr>
                    <w:t xml:space="preserve">Implemented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CI/CD pipelines</w:t>
                  </w:r>
                  <w:r w:rsidRPr="00012598">
                    <w:rPr>
                      <w:sz w:val="20"/>
                      <w:szCs w:val="20"/>
                    </w:rPr>
                    <w:t xml:space="preserve"> with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Git, Jenkins, and Azure DevOps</w:t>
                  </w:r>
                  <w:r w:rsidRPr="003C2A44">
                    <w:rPr>
                      <w:b/>
                      <w:sz w:val="20"/>
                      <w:szCs w:val="20"/>
                    </w:rPr>
                    <w:t>,</w:t>
                  </w:r>
                  <w:r w:rsidRPr="00012598">
                    <w:rPr>
                      <w:sz w:val="20"/>
                      <w:szCs w:val="20"/>
                    </w:rPr>
                    <w:t xml:space="preserve"> enabling automated Databricks deployment and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AEP (Automated Environment Provisioning)</w:t>
                  </w:r>
                  <w:r w:rsidRPr="00012598">
                    <w:rPr>
                      <w:sz w:val="20"/>
                      <w:szCs w:val="20"/>
                    </w:rPr>
                    <w:t xml:space="preserve"> for multiple environments.</w:t>
                  </w:r>
                </w:p>
                <w:p w14:paraId="6AAA012F" w14:textId="77777777" w:rsidR="00D129B2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524AF">
                    <w:rPr>
                      <w:sz w:val="20"/>
                      <w:szCs w:val="20"/>
                    </w:rPr>
                    <w:t xml:space="preserve">Designed and maintained </w:t>
                  </w:r>
                  <w:r w:rsidRPr="000524AF">
                    <w:rPr>
                      <w:bCs/>
                      <w:sz w:val="20"/>
                      <w:szCs w:val="20"/>
                    </w:rPr>
                    <w:t>CI/CD pipelines</w:t>
                  </w:r>
                  <w:r w:rsidRPr="000524AF">
                    <w:rPr>
                      <w:sz w:val="20"/>
                      <w:szCs w:val="20"/>
                    </w:rPr>
                    <w:t xml:space="preserve"> using </w:t>
                  </w:r>
                  <w:r w:rsidRPr="000524AF">
                    <w:rPr>
                      <w:bCs/>
                      <w:sz w:val="20"/>
                      <w:szCs w:val="20"/>
                    </w:rPr>
                    <w:t>Jenkins</w:t>
                  </w:r>
                  <w:r w:rsidRPr="000524AF">
                    <w:rPr>
                      <w:sz w:val="20"/>
                      <w:szCs w:val="20"/>
                    </w:rPr>
                    <w:t>, ensuring automated, reliable, and repeatable build, test, and deployment processes.</w:t>
                  </w:r>
                </w:p>
                <w:p w14:paraId="16FC522D" w14:textId="77777777" w:rsidR="00D129B2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524AF">
                    <w:rPr>
                      <w:sz w:val="20"/>
                      <w:szCs w:val="20"/>
                    </w:rPr>
                    <w:t xml:space="preserve">Developed </w:t>
                  </w:r>
                  <w:r w:rsidRPr="000524AF">
                    <w:rPr>
                      <w:bCs/>
                      <w:sz w:val="20"/>
                      <w:szCs w:val="20"/>
                    </w:rPr>
                    <w:t>infrastructure as code (</w:t>
                  </w:r>
                  <w:proofErr w:type="spellStart"/>
                  <w:r w:rsidRPr="000524AF">
                    <w:rPr>
                      <w:bCs/>
                      <w:sz w:val="20"/>
                      <w:szCs w:val="20"/>
                    </w:rPr>
                    <w:t>IaC</w:t>
                  </w:r>
                  <w:proofErr w:type="spellEnd"/>
                  <w:r w:rsidRPr="000524AF">
                    <w:rPr>
                      <w:bCs/>
                      <w:sz w:val="20"/>
                      <w:szCs w:val="20"/>
                    </w:rPr>
                    <w:t>)</w:t>
                  </w:r>
                  <w:r w:rsidRPr="000524AF">
                    <w:rPr>
                      <w:sz w:val="20"/>
                      <w:szCs w:val="20"/>
                    </w:rPr>
                    <w:t xml:space="preserve"> solutions using </w:t>
                  </w:r>
                  <w:r w:rsidRPr="000524AF">
                    <w:rPr>
                      <w:bCs/>
                      <w:sz w:val="20"/>
                      <w:szCs w:val="20"/>
                    </w:rPr>
                    <w:t>Terraform</w:t>
                  </w:r>
                  <w:r w:rsidRPr="000524AF">
                    <w:rPr>
                      <w:sz w:val="20"/>
                      <w:szCs w:val="20"/>
                    </w:rPr>
                    <w:t>, enabling consistent and version-controlled provisioning of cloud resources.</w:t>
                  </w:r>
                </w:p>
                <w:p w14:paraId="68E9439D" w14:textId="77777777" w:rsidR="00D129B2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524AF">
                    <w:rPr>
                      <w:sz w:val="20"/>
                      <w:szCs w:val="20"/>
                    </w:rPr>
                    <w:t xml:space="preserve">Implemented </w:t>
                  </w:r>
                  <w:r w:rsidRPr="000524AF">
                    <w:rPr>
                      <w:bCs/>
                      <w:sz w:val="20"/>
                      <w:szCs w:val="20"/>
                    </w:rPr>
                    <w:t>containerization strategies</w:t>
                  </w:r>
                  <w:r w:rsidRPr="000524AF">
                    <w:rPr>
                      <w:sz w:val="20"/>
                      <w:szCs w:val="20"/>
                    </w:rPr>
                    <w:t xml:space="preserve"> with </w:t>
                  </w:r>
                  <w:r w:rsidRPr="000524AF">
                    <w:rPr>
                      <w:bCs/>
                      <w:sz w:val="20"/>
                      <w:szCs w:val="20"/>
                    </w:rPr>
                    <w:t>Docker</w:t>
                  </w:r>
                  <w:r w:rsidRPr="000524AF">
                    <w:rPr>
                      <w:sz w:val="20"/>
                      <w:szCs w:val="20"/>
                    </w:rPr>
                    <w:t>, optimizing application portability, scalability, and deployment efficiency across environments.</w:t>
                  </w:r>
                </w:p>
                <w:p w14:paraId="57D3D1E0" w14:textId="77777777" w:rsidR="00D129B2" w:rsidRPr="000524AF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524AF">
                    <w:rPr>
                      <w:sz w:val="20"/>
                      <w:szCs w:val="20"/>
                    </w:rPr>
                    <w:t xml:space="preserve">Collaborated with cross-functional teams to integrate DevOps best practices, improving </w:t>
                  </w:r>
                  <w:r w:rsidRPr="000524AF">
                    <w:rPr>
                      <w:bCs/>
                      <w:sz w:val="20"/>
                      <w:szCs w:val="20"/>
                    </w:rPr>
                    <w:t>deployment frequency, reliability, and rollback capabilities</w:t>
                  </w:r>
                  <w:r w:rsidRPr="000524AF">
                    <w:rPr>
                      <w:sz w:val="20"/>
                      <w:szCs w:val="20"/>
                    </w:rPr>
                    <w:t>.</w:t>
                  </w:r>
                </w:p>
                <w:p w14:paraId="7427512B" w14:textId="77777777" w:rsidR="00D129B2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3C2A44">
                    <w:rPr>
                      <w:sz w:val="20"/>
                      <w:szCs w:val="20"/>
                    </w:rPr>
                    <w:t xml:space="preserve">Collaborated closely with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Data Team</w:t>
                  </w:r>
                  <w:r w:rsidRPr="003C2A44">
                    <w:rPr>
                      <w:sz w:val="20"/>
                      <w:szCs w:val="20"/>
                    </w:rPr>
                    <w:t xml:space="preserve"> and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NHS client teams</w:t>
                  </w:r>
                  <w:r w:rsidRPr="003C2A44">
                    <w:rPr>
                      <w:sz w:val="20"/>
                      <w:szCs w:val="20"/>
                    </w:rPr>
                    <w:t xml:space="preserve"> to streamline the release process and ensure compliance with NHS deployment standards.</w:t>
                  </w:r>
                </w:p>
                <w:p w14:paraId="2361D3D0" w14:textId="77777777" w:rsidR="00D129B2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524AF">
                    <w:rPr>
                      <w:sz w:val="20"/>
                      <w:szCs w:val="20"/>
                    </w:rPr>
                    <w:t xml:space="preserve">Monitored and optimized </w:t>
                  </w:r>
                  <w:r w:rsidRPr="000524AF">
                    <w:rPr>
                      <w:bCs/>
                      <w:sz w:val="20"/>
                      <w:szCs w:val="20"/>
                    </w:rPr>
                    <w:t>platform performance and resource utilization</w:t>
                  </w:r>
                  <w:r w:rsidRPr="000524AF">
                    <w:rPr>
                      <w:sz w:val="20"/>
                      <w:szCs w:val="20"/>
                    </w:rPr>
                    <w:t>, leveraging automation scripts and CI/CD metrics for continuous improvement.</w:t>
                  </w:r>
                </w:p>
                <w:p w14:paraId="7B078955" w14:textId="77777777" w:rsidR="00D129B2" w:rsidRPr="000524AF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bCs/>
                      <w:sz w:val="20"/>
                      <w:szCs w:val="20"/>
                    </w:rPr>
                  </w:pPr>
                  <w:r w:rsidRPr="000524AF">
                    <w:rPr>
                      <w:bCs/>
                      <w:sz w:val="20"/>
                      <w:szCs w:val="20"/>
                    </w:rPr>
                    <w:t xml:space="preserve">Ensured </w:t>
                  </w:r>
                  <w:r w:rsidRPr="000524AF">
                    <w:rPr>
                      <w:sz w:val="20"/>
                      <w:szCs w:val="20"/>
                    </w:rPr>
                    <w:t>compliance with NHS IT security and governance standards</w:t>
                  </w:r>
                  <w:r w:rsidRPr="000524AF">
                    <w:rPr>
                      <w:bCs/>
                      <w:sz w:val="20"/>
                      <w:szCs w:val="20"/>
                    </w:rPr>
                    <w:t xml:space="preserve"> while deploying modernized infrastructure solutions.</w:t>
                  </w:r>
                </w:p>
                <w:p w14:paraId="6B2C799D" w14:textId="77777777" w:rsidR="00D129B2" w:rsidRPr="00012598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12598">
                    <w:rPr>
                      <w:sz w:val="20"/>
                      <w:szCs w:val="20"/>
                    </w:rPr>
                    <w:t xml:space="preserve">Managed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Databricks administration</w:t>
                  </w:r>
                  <w:r w:rsidRPr="003C2A44">
                    <w:rPr>
                      <w:b/>
                      <w:sz w:val="20"/>
                      <w:szCs w:val="20"/>
                    </w:rPr>
                    <w:t>,</w:t>
                  </w:r>
                  <w:r w:rsidRPr="00012598">
                    <w:rPr>
                      <w:sz w:val="20"/>
                      <w:szCs w:val="20"/>
                    </w:rPr>
                    <w:t xml:space="preserve"> including workspace provisioning, User &amp; Access Management, cluster configuration, and environment setup via Terraform.</w:t>
                  </w:r>
                </w:p>
                <w:p w14:paraId="24426011" w14:textId="77777777" w:rsidR="00D129B2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12598">
                    <w:rPr>
                      <w:sz w:val="20"/>
                      <w:szCs w:val="20"/>
                    </w:rPr>
                    <w:t xml:space="preserve">Created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Confluence documentation</w:t>
                  </w:r>
                  <w:r w:rsidRPr="00012598">
                    <w:rPr>
                      <w:sz w:val="20"/>
                      <w:szCs w:val="20"/>
                    </w:rPr>
                    <w:t xml:space="preserve"> and Jira workflows for tracking infrastructure changes, releases, and deployment processes.</w:t>
                  </w:r>
                </w:p>
                <w:p w14:paraId="216C3289" w14:textId="77777777" w:rsidR="00D129B2" w:rsidRPr="000524AF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524AF">
                    <w:rPr>
                      <w:sz w:val="20"/>
                      <w:szCs w:val="20"/>
                    </w:rPr>
                    <w:t xml:space="preserve">Supported </w:t>
                  </w:r>
                  <w:r w:rsidRPr="000524AF">
                    <w:rPr>
                      <w:bCs/>
                      <w:sz w:val="20"/>
                      <w:szCs w:val="20"/>
                    </w:rPr>
                    <w:t>end-to-end lifecycle management</w:t>
                  </w:r>
                  <w:r w:rsidRPr="000524AF">
                    <w:rPr>
                      <w:sz w:val="20"/>
                      <w:szCs w:val="20"/>
                    </w:rPr>
                    <w:t xml:space="preserve"> of applications, from development and staging to production deployment in a highly regulated healthcare environment.</w:t>
                  </w:r>
                </w:p>
                <w:p w14:paraId="4EDB7AC0" w14:textId="77777777" w:rsidR="00D129B2" w:rsidRPr="00012598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12598">
                    <w:rPr>
                      <w:sz w:val="20"/>
                      <w:szCs w:val="20"/>
                    </w:rPr>
                    <w:t xml:space="preserve">Enhanced monitoring and logging of platform services using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CloudWatch</w:t>
                  </w:r>
                  <w:r w:rsidRPr="00012598">
                    <w:rPr>
                      <w:sz w:val="20"/>
                      <w:szCs w:val="20"/>
                    </w:rPr>
                    <w:t xml:space="preserve"> and automated alerts for operational efficiency.</w:t>
                  </w:r>
                </w:p>
                <w:p w14:paraId="5500EE71" w14:textId="77777777" w:rsidR="00D129B2" w:rsidRPr="002838A5" w:rsidRDefault="00D129B2" w:rsidP="00D129B2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012598">
                    <w:rPr>
                      <w:sz w:val="20"/>
                      <w:szCs w:val="20"/>
                    </w:rPr>
                    <w:t xml:space="preserve">Assisted in </w:t>
                  </w:r>
                  <w:r w:rsidRPr="003C2A44">
                    <w:rPr>
                      <w:rStyle w:val="Strong"/>
                      <w:b w:val="0"/>
                      <w:sz w:val="20"/>
                      <w:szCs w:val="20"/>
                    </w:rPr>
                    <w:t>complex release processes</w:t>
                  </w:r>
                  <w:r w:rsidRPr="00012598">
                    <w:rPr>
                      <w:sz w:val="20"/>
                      <w:szCs w:val="20"/>
                    </w:rPr>
                    <w:t xml:space="preserve"> for NHS clients, improving deployment consistency and reducing manual intervention.</w:t>
                  </w:r>
                </w:p>
              </w:tc>
            </w:tr>
            <w:tr w:rsidR="00D129B2" w:rsidRPr="00DD7E1C" w14:paraId="64DFC308" w14:textId="77777777" w:rsidTr="0016707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610A5806" w14:textId="77777777" w:rsidR="00D129B2" w:rsidRPr="00DD7E1C" w:rsidRDefault="00D129B2" w:rsidP="00D129B2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</w:p>
              </w:tc>
            </w:tr>
          </w:tbl>
          <w:p w14:paraId="674F63FE" w14:textId="77777777" w:rsidR="00D129B2" w:rsidRDefault="00D129B2" w:rsidP="00EF13B8">
            <w:pPr>
              <w:pStyle w:val="ListParagraph"/>
              <w:rPr>
                <w:rFonts w:ascii="Times New Roman" w:hAnsi="Times New Roman" w:cs="Times New Roman"/>
                <w:sz w:val="20"/>
              </w:rPr>
            </w:pPr>
          </w:p>
          <w:p w14:paraId="6AAA90DA" w14:textId="77777777" w:rsidR="00E9187C" w:rsidRDefault="00E9187C" w:rsidP="00EF13B8">
            <w:pPr>
              <w:pStyle w:val="ListParagraph"/>
              <w:rPr>
                <w:rFonts w:ascii="Times New Roman" w:hAnsi="Times New Roman" w:cs="Times New Roman"/>
                <w:sz w:val="20"/>
              </w:rPr>
            </w:pPr>
          </w:p>
          <w:tbl>
            <w:tblPr>
              <w:tblStyle w:val="TableGrid"/>
              <w:tblW w:w="0" w:type="auto"/>
              <w:tblBorders>
                <w:left w:val="single" w:sz="8" w:space="0" w:color="auto"/>
                <w:bottom w:val="single" w:sz="8" w:space="0" w:color="auto"/>
                <w:right w:val="single" w:sz="8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06"/>
            </w:tblGrid>
            <w:tr w:rsidR="00E9187C" w:rsidRPr="00DD7E1C" w14:paraId="5AD251F2" w14:textId="77777777" w:rsidTr="00B15D0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C83E419" w14:textId="77777777" w:rsidR="00E9187C" w:rsidRPr="00420F75" w:rsidRDefault="00E9187C" w:rsidP="00E9187C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 xml:space="preserve">Project 3: Oracle and SAP Data Migration(LMU) </w:t>
                  </w:r>
                  <w:r w:rsidRPr="007B5560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Mastek UK Ltd.(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 xml:space="preserve">May </w:t>
                  </w:r>
                  <w:r w:rsidRPr="002B28B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’2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4</w:t>
                  </w:r>
                  <w:r w:rsidRPr="002B28B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– Sep 2024</w:t>
                  </w:r>
                  <w:r w:rsidRPr="002B28B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)</w:t>
                  </w:r>
                </w:p>
              </w:tc>
            </w:tr>
            <w:tr w:rsidR="00E9187C" w:rsidRPr="00DD7E1C" w14:paraId="26D5B0DE" w14:textId="77777777" w:rsidTr="00B15D0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19E99F6" w14:textId="77777777" w:rsidR="00E9187C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Led end-to-end </w:t>
                  </w:r>
                  <w:r w:rsidRPr="005E07B8">
                    <w:rPr>
                      <w:bCs/>
                      <w:sz w:val="20"/>
                      <w:szCs w:val="20"/>
                    </w:rPr>
                    <w:t>migration of Oracle and SAP HANA databases to Azure SQL Database</w:t>
                  </w:r>
                  <w:r w:rsidRPr="005E07B8">
                    <w:rPr>
                      <w:sz w:val="20"/>
                      <w:szCs w:val="20"/>
                    </w:rPr>
                    <w:t xml:space="preserve"> and </w:t>
                  </w:r>
                  <w:r w:rsidRPr="005E07B8">
                    <w:rPr>
                      <w:bCs/>
                      <w:sz w:val="20"/>
                      <w:szCs w:val="20"/>
                    </w:rPr>
                    <w:t>Azure SQL Managed Instance</w:t>
                  </w:r>
                  <w:r w:rsidRPr="005E07B8">
                    <w:rPr>
                      <w:sz w:val="20"/>
                      <w:szCs w:val="20"/>
                    </w:rPr>
                    <w:t>, ensuring minimal downtime and full data integrity.</w:t>
                  </w:r>
                </w:p>
                <w:p w14:paraId="4C856588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Migrated multiple </w:t>
                  </w:r>
                  <w:r w:rsidRPr="005E07B8">
                    <w:rPr>
                      <w:bCs/>
                      <w:sz w:val="20"/>
                      <w:szCs w:val="20"/>
                    </w:rPr>
                    <w:t>on-premises Oracle 11g/12c databases</w:t>
                  </w:r>
                  <w:r w:rsidRPr="005E07B8">
                    <w:rPr>
                      <w:sz w:val="20"/>
                      <w:szCs w:val="20"/>
                    </w:rPr>
                    <w:t xml:space="preserve"> to </w:t>
                  </w:r>
                  <w:r w:rsidRPr="005E07B8">
                    <w:rPr>
                      <w:bCs/>
                      <w:sz w:val="20"/>
                      <w:szCs w:val="20"/>
                    </w:rPr>
                    <w:t>Azure SQL Managed Instance</w:t>
                  </w:r>
                  <w:r w:rsidRPr="005E07B8">
                    <w:rPr>
                      <w:sz w:val="20"/>
                      <w:szCs w:val="20"/>
                    </w:rPr>
                    <w:t xml:space="preserve"> using </w:t>
                  </w:r>
                  <w:r w:rsidRPr="005E07B8">
                    <w:rPr>
                      <w:bCs/>
                      <w:sz w:val="20"/>
                      <w:szCs w:val="20"/>
                    </w:rPr>
                    <w:t>Azure DMS</w:t>
                  </w:r>
                  <w:r w:rsidRPr="005E07B8">
                    <w:rPr>
                      <w:sz w:val="20"/>
                      <w:szCs w:val="20"/>
                    </w:rPr>
                    <w:t xml:space="preserve"> and </w:t>
                  </w:r>
                  <w:r w:rsidRPr="005E07B8">
                    <w:rPr>
                      <w:bCs/>
                      <w:sz w:val="20"/>
                      <w:szCs w:val="20"/>
                    </w:rPr>
                    <w:t>SQL Server Migration Assistant (SSMA)</w:t>
                  </w:r>
                  <w:r w:rsidRPr="005E07B8">
                    <w:rPr>
                      <w:sz w:val="20"/>
                      <w:szCs w:val="20"/>
                    </w:rPr>
                    <w:t>.</w:t>
                  </w:r>
                </w:p>
                <w:p w14:paraId="3494F337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Designed and implemented </w:t>
                  </w:r>
                  <w:r w:rsidRPr="005E07B8">
                    <w:rPr>
                      <w:bCs/>
                      <w:sz w:val="20"/>
                      <w:szCs w:val="20"/>
                    </w:rPr>
                    <w:t>cloud migration strategy</w:t>
                  </w:r>
                  <w:r w:rsidRPr="005E07B8">
                    <w:rPr>
                      <w:sz w:val="20"/>
                      <w:szCs w:val="20"/>
                    </w:rPr>
                    <w:t xml:space="preserve"> leveraging </w:t>
                  </w:r>
                  <w:r w:rsidRPr="005E07B8">
                    <w:rPr>
                      <w:bCs/>
                      <w:sz w:val="20"/>
                      <w:szCs w:val="20"/>
                    </w:rPr>
                    <w:t>Azure Database Migration Service (DMS)</w:t>
                  </w:r>
                  <w:r w:rsidRPr="005E07B8">
                    <w:rPr>
                      <w:sz w:val="20"/>
                      <w:szCs w:val="20"/>
                    </w:rPr>
                    <w:t xml:space="preserve"> and </w:t>
                  </w:r>
                  <w:r w:rsidRPr="005E07B8">
                    <w:rPr>
                      <w:bCs/>
                      <w:sz w:val="20"/>
                      <w:szCs w:val="20"/>
                    </w:rPr>
                    <w:t>Azure Data Factory</w:t>
                  </w:r>
                  <w:r w:rsidRPr="005E07B8">
                    <w:rPr>
                      <w:sz w:val="20"/>
                      <w:szCs w:val="20"/>
                    </w:rPr>
                    <w:t xml:space="preserve"> for large-scale data transfer.</w:t>
                  </w:r>
                </w:p>
                <w:p w14:paraId="51435288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Performed </w:t>
                  </w:r>
                  <w:r w:rsidRPr="005E07B8">
                    <w:rPr>
                      <w:bCs/>
                      <w:sz w:val="20"/>
                      <w:szCs w:val="20"/>
                    </w:rPr>
                    <w:t>assessment and compatibility analysis</w:t>
                  </w:r>
                  <w:r w:rsidRPr="005E07B8">
                    <w:rPr>
                      <w:sz w:val="20"/>
                      <w:szCs w:val="20"/>
                    </w:rPr>
                    <w:t xml:space="preserve"> using </w:t>
                  </w:r>
                  <w:r w:rsidRPr="005E07B8">
                    <w:rPr>
                      <w:bCs/>
                      <w:sz w:val="20"/>
                      <w:szCs w:val="20"/>
                    </w:rPr>
                    <w:t>Data Migration Assistant (DMA)</w:t>
                  </w:r>
                  <w:r w:rsidRPr="005E07B8">
                    <w:rPr>
                      <w:sz w:val="20"/>
                      <w:szCs w:val="20"/>
                    </w:rPr>
                    <w:t xml:space="preserve"> to identify schema conversion issues and remediation steps.</w:t>
                  </w:r>
                </w:p>
                <w:p w14:paraId="1EC2052C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lastRenderedPageBreak/>
                    <w:t xml:space="preserve">Optimized </w:t>
                  </w:r>
                  <w:r w:rsidRPr="005E07B8">
                    <w:rPr>
                      <w:bCs/>
                      <w:sz w:val="20"/>
                      <w:szCs w:val="20"/>
                    </w:rPr>
                    <w:t>database schema, stored procedures, and queries</w:t>
                  </w:r>
                  <w:r w:rsidRPr="005E07B8">
                    <w:rPr>
                      <w:sz w:val="20"/>
                      <w:szCs w:val="20"/>
                    </w:rPr>
                    <w:t xml:space="preserve"> post-migration to enhance performance on Azure SQL environment.</w:t>
                  </w:r>
                </w:p>
                <w:p w14:paraId="144D33B1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Automated </w:t>
                  </w:r>
                  <w:r w:rsidRPr="005E07B8">
                    <w:rPr>
                      <w:bCs/>
                      <w:sz w:val="20"/>
                      <w:szCs w:val="20"/>
                    </w:rPr>
                    <w:t>data validation and consistency checks</w:t>
                  </w:r>
                  <w:r w:rsidRPr="005E07B8">
                    <w:rPr>
                      <w:sz w:val="20"/>
                      <w:szCs w:val="20"/>
                    </w:rPr>
                    <w:t xml:space="preserve"> between source (Oracle/SAP) and target (Azure SQL) systems.</w:t>
                  </w:r>
                </w:p>
                <w:p w14:paraId="70C4C472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Collaborated with cross-functional teams to define </w:t>
                  </w:r>
                  <w:r w:rsidRPr="005E07B8">
                    <w:rPr>
                      <w:bCs/>
                      <w:sz w:val="20"/>
                      <w:szCs w:val="20"/>
                    </w:rPr>
                    <w:t>cutover plans</w:t>
                  </w:r>
                  <w:r w:rsidRPr="005E07B8">
                    <w:rPr>
                      <w:sz w:val="20"/>
                      <w:szCs w:val="20"/>
                    </w:rPr>
                    <w:t xml:space="preserve">, perform </w:t>
                  </w:r>
                  <w:r w:rsidRPr="005E07B8">
                    <w:rPr>
                      <w:bCs/>
                      <w:sz w:val="20"/>
                      <w:szCs w:val="20"/>
                    </w:rPr>
                    <w:t>UAT</w:t>
                  </w:r>
                  <w:r w:rsidRPr="005E07B8">
                    <w:rPr>
                      <w:sz w:val="20"/>
                      <w:szCs w:val="20"/>
                    </w:rPr>
                    <w:t xml:space="preserve">, and execute successful </w:t>
                  </w:r>
                  <w:r w:rsidRPr="005E07B8">
                    <w:rPr>
                      <w:bCs/>
                      <w:sz w:val="20"/>
                      <w:szCs w:val="20"/>
                    </w:rPr>
                    <w:t>go-live</w:t>
                  </w:r>
                  <w:r w:rsidRPr="005E07B8">
                    <w:rPr>
                      <w:sz w:val="20"/>
                      <w:szCs w:val="20"/>
                    </w:rPr>
                    <w:t xml:space="preserve"> with zero critical incidents.</w:t>
                  </w:r>
                </w:p>
                <w:p w14:paraId="47B13DA1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Implemented </w:t>
                  </w:r>
                  <w:r w:rsidRPr="005E07B8">
                    <w:rPr>
                      <w:bCs/>
                      <w:sz w:val="20"/>
                      <w:szCs w:val="20"/>
                    </w:rPr>
                    <w:t>Azure Active Directory authentication</w:t>
                  </w:r>
                  <w:r w:rsidRPr="005E07B8">
                    <w:rPr>
                      <w:sz w:val="20"/>
                      <w:szCs w:val="20"/>
                    </w:rPr>
                    <w:t xml:space="preserve">, </w:t>
                  </w:r>
                  <w:r w:rsidRPr="005E07B8">
                    <w:rPr>
                      <w:bCs/>
                      <w:sz w:val="20"/>
                      <w:szCs w:val="20"/>
                    </w:rPr>
                    <w:t>TDE encryption</w:t>
                  </w:r>
                  <w:r w:rsidRPr="005E07B8">
                    <w:rPr>
                      <w:sz w:val="20"/>
                      <w:szCs w:val="20"/>
                    </w:rPr>
                    <w:t xml:space="preserve">, and </w:t>
                  </w:r>
                  <w:r w:rsidRPr="005E07B8">
                    <w:rPr>
                      <w:bCs/>
                      <w:sz w:val="20"/>
                      <w:szCs w:val="20"/>
                    </w:rPr>
                    <w:t>network security groups</w:t>
                  </w:r>
                  <w:r w:rsidRPr="005E07B8">
                    <w:rPr>
                      <w:sz w:val="20"/>
                      <w:szCs w:val="20"/>
                    </w:rPr>
                    <w:t xml:space="preserve"> to secure data in transit and at rest.</w:t>
                  </w:r>
                </w:p>
                <w:p w14:paraId="759618D6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Converted </w:t>
                  </w:r>
                  <w:r w:rsidRPr="00136EFE">
                    <w:rPr>
                      <w:rStyle w:val="Strong"/>
                      <w:b w:val="0"/>
                      <w:sz w:val="20"/>
                      <w:szCs w:val="20"/>
                    </w:rPr>
                    <w:t>PL/SQL code</w:t>
                  </w:r>
                  <w:r w:rsidRPr="005E07B8">
                    <w:rPr>
                      <w:sz w:val="20"/>
                      <w:szCs w:val="20"/>
                    </w:rPr>
                    <w:t xml:space="preserve"> to </w:t>
                  </w:r>
                  <w:r w:rsidRPr="00136EFE">
                    <w:rPr>
                      <w:rStyle w:val="Strong"/>
                      <w:b w:val="0"/>
                      <w:sz w:val="20"/>
                      <w:szCs w:val="20"/>
                    </w:rPr>
                    <w:t>T-SQL</w:t>
                  </w:r>
                  <w:r w:rsidRPr="005E07B8">
                    <w:rPr>
                      <w:sz w:val="20"/>
                      <w:szCs w:val="20"/>
                    </w:rPr>
                    <w:t>, optimizing stored procedures, triggers, and functions for Azure SQL compatibility.</w:t>
                  </w:r>
                </w:p>
                <w:p w14:paraId="1A43B14C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136EFE">
                    <w:rPr>
                      <w:sz w:val="20"/>
                      <w:szCs w:val="20"/>
                    </w:rPr>
                    <w:t>Conducted</w:t>
                  </w:r>
                  <w:r w:rsidRPr="00136EF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36EFE">
                    <w:rPr>
                      <w:rStyle w:val="Strong"/>
                      <w:b w:val="0"/>
                      <w:sz w:val="20"/>
                      <w:szCs w:val="20"/>
                    </w:rPr>
                    <w:t>pre-migration dependency analysis</w:t>
                  </w:r>
                  <w:r w:rsidRPr="005E07B8">
                    <w:rPr>
                      <w:sz w:val="20"/>
                      <w:szCs w:val="20"/>
                    </w:rPr>
                    <w:t>, including linked servers, jobs, and database-level permissions.</w:t>
                  </w:r>
                </w:p>
                <w:p w14:paraId="31F56549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Implemented </w:t>
                  </w:r>
                  <w:r w:rsidRPr="00136EFE">
                    <w:rPr>
                      <w:rStyle w:val="Strong"/>
                      <w:b w:val="0"/>
                      <w:sz w:val="20"/>
                      <w:szCs w:val="20"/>
                    </w:rPr>
                    <w:t>Azure Monitor</w:t>
                  </w:r>
                  <w:r w:rsidRPr="00136EF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36EFE">
                    <w:rPr>
                      <w:sz w:val="20"/>
                      <w:szCs w:val="20"/>
                    </w:rPr>
                    <w:t>and</w:t>
                  </w:r>
                  <w:r w:rsidRPr="00136EF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36EFE">
                    <w:rPr>
                      <w:rStyle w:val="Strong"/>
                      <w:b w:val="0"/>
                      <w:sz w:val="20"/>
                      <w:szCs w:val="20"/>
                    </w:rPr>
                    <w:t>Log Analytics</w:t>
                  </w:r>
                  <w:r w:rsidRPr="005E07B8">
                    <w:rPr>
                      <w:sz w:val="20"/>
                      <w:szCs w:val="20"/>
                    </w:rPr>
                    <w:t xml:space="preserve"> to track database performance and error trends post-migration.</w:t>
                  </w:r>
                </w:p>
                <w:p w14:paraId="2E3B6F99" w14:textId="77777777" w:rsidR="00E9187C" w:rsidRPr="005E07B8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sz w:val="20"/>
                      <w:szCs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Tuned Azure SQL instances for performance by configuring </w:t>
                  </w:r>
                  <w:r w:rsidRPr="005E07B8">
                    <w:rPr>
                      <w:bCs/>
                      <w:sz w:val="20"/>
                      <w:szCs w:val="20"/>
                    </w:rPr>
                    <w:t>Elastic Pools</w:t>
                  </w:r>
                  <w:r w:rsidRPr="005E07B8">
                    <w:rPr>
                      <w:sz w:val="20"/>
                      <w:szCs w:val="20"/>
                    </w:rPr>
                    <w:t xml:space="preserve">, </w:t>
                  </w:r>
                  <w:r w:rsidRPr="005E07B8">
                    <w:rPr>
                      <w:bCs/>
                      <w:sz w:val="20"/>
                      <w:szCs w:val="20"/>
                    </w:rPr>
                    <w:t>DTUs/</w:t>
                  </w:r>
                  <w:proofErr w:type="spellStart"/>
                  <w:r w:rsidRPr="005E07B8">
                    <w:rPr>
                      <w:bCs/>
                      <w:sz w:val="20"/>
                      <w:szCs w:val="20"/>
                    </w:rPr>
                    <w:t>vCores</w:t>
                  </w:r>
                  <w:proofErr w:type="spellEnd"/>
                  <w:r w:rsidRPr="005E07B8">
                    <w:rPr>
                      <w:sz w:val="20"/>
                      <w:szCs w:val="20"/>
                    </w:rPr>
                    <w:t xml:space="preserve">, and </w:t>
                  </w:r>
                  <w:r w:rsidRPr="005E07B8">
                    <w:rPr>
                      <w:bCs/>
                      <w:sz w:val="20"/>
                      <w:szCs w:val="20"/>
                    </w:rPr>
                    <w:t>automatic performance tuning</w:t>
                  </w:r>
                  <w:r w:rsidRPr="005E07B8">
                    <w:rPr>
                      <w:sz w:val="20"/>
                      <w:szCs w:val="20"/>
                    </w:rPr>
                    <w:t xml:space="preserve"> features.</w:t>
                  </w:r>
                </w:p>
                <w:p w14:paraId="3934FE66" w14:textId="77777777" w:rsidR="00E9187C" w:rsidRPr="007261B1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Style w:val="Strong"/>
                      <w:rFonts w:eastAsiaTheme="minorHAnsi"/>
                      <w:b w:val="0"/>
                      <w:bCs w:val="0"/>
                      <w:sz w:val="20"/>
                    </w:rPr>
                  </w:pPr>
                  <w:r w:rsidRPr="005E07B8">
                    <w:rPr>
                      <w:sz w:val="20"/>
                      <w:szCs w:val="20"/>
                    </w:rPr>
                    <w:t xml:space="preserve">Collaborated with SAP Basis team to design </w:t>
                  </w:r>
                  <w:r w:rsidRPr="00136EFE">
                    <w:rPr>
                      <w:rStyle w:val="Strong"/>
                      <w:b w:val="0"/>
                      <w:sz w:val="20"/>
                      <w:szCs w:val="20"/>
                    </w:rPr>
                    <w:t>data extraction and replication strategy</w:t>
                  </w:r>
                  <w:r w:rsidRPr="00136EF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36EFE">
                    <w:rPr>
                      <w:sz w:val="20"/>
                      <w:szCs w:val="20"/>
                    </w:rPr>
                    <w:t>from SAP HANA</w:t>
                  </w:r>
                  <w:r w:rsidRPr="00136EF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36EFE">
                    <w:rPr>
                      <w:sz w:val="20"/>
                      <w:szCs w:val="20"/>
                    </w:rPr>
                    <w:t>to</w:t>
                  </w:r>
                  <w:r w:rsidRPr="00136EF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36EFE">
                    <w:rPr>
                      <w:sz w:val="20"/>
                      <w:szCs w:val="20"/>
                    </w:rPr>
                    <w:t>Azure SQL using</w:t>
                  </w:r>
                  <w:r w:rsidRPr="00136EF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136EFE">
                    <w:rPr>
                      <w:rStyle w:val="Strong"/>
                      <w:b w:val="0"/>
                      <w:sz w:val="20"/>
                      <w:szCs w:val="20"/>
                    </w:rPr>
                    <w:t>SAP Data Service.</w:t>
                  </w:r>
                </w:p>
                <w:p w14:paraId="41106346" w14:textId="77777777" w:rsidR="00E9187C" w:rsidRPr="007261B1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bCs/>
                      <w:sz w:val="20"/>
                      <w:szCs w:val="20"/>
                    </w:rPr>
                  </w:pPr>
                  <w:r w:rsidRPr="007261B1">
                    <w:rPr>
                      <w:bCs/>
                      <w:sz w:val="20"/>
                      <w:szCs w:val="20"/>
                    </w:rPr>
                    <w:t xml:space="preserve">Achieved up to </w:t>
                  </w:r>
                  <w:r w:rsidRPr="007261B1">
                    <w:rPr>
                      <w:sz w:val="20"/>
                      <w:szCs w:val="20"/>
                    </w:rPr>
                    <w:t>30% improvement in query performance</w:t>
                  </w:r>
                  <w:r w:rsidRPr="007261B1">
                    <w:rPr>
                      <w:bCs/>
                      <w:sz w:val="20"/>
                      <w:szCs w:val="20"/>
                    </w:rPr>
                    <w:t xml:space="preserve"> through index optimization and Azure-native caching mechanisms.</w:t>
                  </w:r>
                </w:p>
                <w:p w14:paraId="2CBD5490" w14:textId="77777777" w:rsidR="00E9187C" w:rsidRPr="007261B1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bCs/>
                      <w:sz w:val="20"/>
                      <w:szCs w:val="20"/>
                    </w:rPr>
                  </w:pPr>
                  <w:r w:rsidRPr="007261B1">
                    <w:rPr>
                      <w:bCs/>
                      <w:sz w:val="20"/>
                      <w:szCs w:val="20"/>
                    </w:rPr>
                    <w:t xml:space="preserve">Reduced operational cost by </w:t>
                  </w:r>
                  <w:r w:rsidRPr="007261B1">
                    <w:rPr>
                      <w:sz w:val="20"/>
                      <w:szCs w:val="20"/>
                    </w:rPr>
                    <w:t>right-sizing Azure SQL tiers</w:t>
                  </w:r>
                  <w:r w:rsidRPr="007261B1">
                    <w:rPr>
                      <w:bCs/>
                      <w:sz w:val="20"/>
                      <w:szCs w:val="20"/>
                    </w:rPr>
                    <w:t xml:space="preserve"> and implementing </w:t>
                  </w:r>
                  <w:r w:rsidRPr="007261B1">
                    <w:rPr>
                      <w:sz w:val="20"/>
                      <w:szCs w:val="20"/>
                    </w:rPr>
                    <w:t>auto-pause</w:t>
                  </w:r>
                  <w:r w:rsidRPr="007261B1">
                    <w:rPr>
                      <w:bCs/>
                      <w:sz w:val="20"/>
                      <w:szCs w:val="20"/>
                    </w:rPr>
                    <w:t xml:space="preserve"> for low-usage databases.</w:t>
                  </w:r>
                </w:p>
                <w:p w14:paraId="7661F3DF" w14:textId="77777777" w:rsidR="00E9187C" w:rsidRPr="007261B1" w:rsidRDefault="00E9187C" w:rsidP="00E9187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261B1">
                    <w:rPr>
                      <w:bCs/>
                      <w:sz w:val="20"/>
                      <w:szCs w:val="20"/>
                    </w:rPr>
                    <w:t xml:space="preserve">Designed </w:t>
                  </w:r>
                  <w:r w:rsidRPr="007261B1">
                    <w:rPr>
                      <w:sz w:val="20"/>
                      <w:szCs w:val="20"/>
                    </w:rPr>
                    <w:t>HA/DR strategy</w:t>
                  </w:r>
                  <w:r w:rsidRPr="007261B1">
                    <w:rPr>
                      <w:bCs/>
                      <w:sz w:val="20"/>
                      <w:szCs w:val="20"/>
                    </w:rPr>
                    <w:t xml:space="preserve"> using </w:t>
                  </w:r>
                  <w:r w:rsidRPr="007261B1">
                    <w:rPr>
                      <w:sz w:val="20"/>
                      <w:szCs w:val="20"/>
                    </w:rPr>
                    <w:t>Geo-Replication</w:t>
                  </w:r>
                  <w:r w:rsidRPr="007261B1">
                    <w:rPr>
                      <w:bCs/>
                      <w:sz w:val="20"/>
                      <w:szCs w:val="20"/>
                    </w:rPr>
                    <w:t xml:space="preserve"> and </w:t>
                  </w:r>
                  <w:r w:rsidRPr="007261B1">
                    <w:rPr>
                      <w:sz w:val="20"/>
                      <w:szCs w:val="20"/>
                    </w:rPr>
                    <w:t>Azure Backup</w:t>
                  </w:r>
                  <w:r w:rsidRPr="007261B1">
                    <w:rPr>
                      <w:bCs/>
                      <w:sz w:val="20"/>
                      <w:szCs w:val="20"/>
                    </w:rPr>
                    <w:t xml:space="preserve"> to ensure business continuity.</w:t>
                  </w:r>
                </w:p>
              </w:tc>
            </w:tr>
          </w:tbl>
          <w:p w14:paraId="35D274EB" w14:textId="77777777" w:rsidR="00E9187C" w:rsidRDefault="00E9187C" w:rsidP="00EF13B8">
            <w:pPr>
              <w:pStyle w:val="ListParagraph"/>
              <w:rPr>
                <w:rFonts w:ascii="Times New Roman" w:hAnsi="Times New Roman" w:cs="Times New Roman"/>
                <w:sz w:val="20"/>
              </w:rPr>
            </w:pPr>
          </w:p>
          <w:tbl>
            <w:tblPr>
              <w:tblStyle w:val="TableGrid"/>
              <w:tblW w:w="0" w:type="auto"/>
              <w:tblBorders>
                <w:left w:val="single" w:sz="8" w:space="0" w:color="auto"/>
                <w:bottom w:val="single" w:sz="8" w:space="0" w:color="auto"/>
                <w:right w:val="single" w:sz="8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06"/>
            </w:tblGrid>
            <w:tr w:rsidR="00EF13B8" w:rsidRPr="00DD7E1C" w14:paraId="47E478FA" w14:textId="77777777" w:rsidTr="00B15D0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65DC1A29" w14:textId="77777777" w:rsidR="00EF13B8" w:rsidRPr="00420F75" w:rsidRDefault="00EF13B8" w:rsidP="00D773D8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 xml:space="preserve">Project 2: </w:t>
                  </w:r>
                  <w:r w:rsidRPr="00EF13B8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 xml:space="preserve">Enterprise Data Environment </w:t>
                  </w:r>
                  <w:r w:rsidR="004C3749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Design and Deployment</w:t>
                  </w:r>
                  <w:r w:rsidR="005963A5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(Huhtamaki)</w:t>
                  </w:r>
                  <w:r w:rsidR="004C3749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 xml:space="preserve"> </w:t>
                  </w:r>
                  <w:r w:rsidRPr="007B5560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Mastek UK Ltd.(</w:t>
                  </w:r>
                  <w:r w:rsidR="00D773D8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Jan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 xml:space="preserve"> </w:t>
                  </w:r>
                  <w:r w:rsidRPr="002B28B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’2</w:t>
                  </w:r>
                  <w:r w:rsidR="00D773D8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4</w:t>
                  </w:r>
                  <w:r w:rsidRPr="002B28B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 xml:space="preserve">– </w:t>
                  </w:r>
                  <w:r w:rsidR="00D773D8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April 2024</w:t>
                  </w:r>
                  <w:r w:rsidRPr="002B28B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)</w:t>
                  </w:r>
                </w:p>
              </w:tc>
            </w:tr>
            <w:tr w:rsidR="00EF13B8" w:rsidRPr="00DD7E1C" w14:paraId="717F7ACC" w14:textId="77777777" w:rsidTr="00B15D0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301DFBF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Designed and deployed enterprise-scale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Azure data environments</w:t>
                  </w:r>
                  <w:r w:rsidRPr="00966FAC">
                    <w:rPr>
                      <w:sz w:val="20"/>
                      <w:szCs w:val="20"/>
                    </w:rPr>
                    <w:t xml:space="preserve"> (Dev, Test, Prod) using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Terraform</w:t>
                  </w:r>
                  <w:r w:rsidRPr="00966FAC">
                    <w:rPr>
                      <w:sz w:val="20"/>
                      <w:szCs w:val="20"/>
                    </w:rPr>
                    <w:t xml:space="preserve"> with modular, reusable Infrastructure-as-Code (</w:t>
                  </w:r>
                  <w:proofErr w:type="spellStart"/>
                  <w:r w:rsidRPr="00966FAC">
                    <w:rPr>
                      <w:sz w:val="20"/>
                      <w:szCs w:val="20"/>
                    </w:rPr>
                    <w:t>IaC</w:t>
                  </w:r>
                  <w:proofErr w:type="spellEnd"/>
                  <w:r w:rsidRPr="00966FAC">
                    <w:rPr>
                      <w:sz w:val="20"/>
                      <w:szCs w:val="20"/>
                    </w:rPr>
                    <w:t>) patterns.</w:t>
                  </w:r>
                </w:p>
                <w:p w14:paraId="19F15C75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Architected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multi-account Azure environments</w:t>
                  </w:r>
                  <w:r w:rsidRPr="00966FAC">
                    <w:rPr>
                      <w:sz w:val="20"/>
                      <w:szCs w:val="20"/>
                    </w:rPr>
                    <w:t xml:space="preserve"> (Data Lake, Analytics, and Orchestration) with secure </w:t>
                  </w:r>
                  <w:proofErr w:type="spellStart"/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VNet</w:t>
                  </w:r>
                  <w:proofErr w:type="spellEnd"/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 xml:space="preserve"> configurations</w:t>
                  </w:r>
                  <w:r w:rsidRPr="00966FAC">
                    <w:rPr>
                      <w:sz w:val="20"/>
                      <w:szCs w:val="20"/>
                    </w:rPr>
                    <w:t>, subnet design, peering, and private link connectivity to ensure seamless and protected data flow.</w:t>
                  </w:r>
                </w:p>
                <w:p w14:paraId="5B74C593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Implemented </w:t>
                  </w:r>
                  <w:proofErr w:type="spellStart"/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IaC</w:t>
                  </w:r>
                  <w:proofErr w:type="spellEnd"/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 xml:space="preserve"> best practices</w:t>
                  </w:r>
                  <w:r w:rsidRPr="00966FAC">
                    <w:rPr>
                      <w:sz w:val="20"/>
                      <w:szCs w:val="20"/>
                    </w:rPr>
                    <w:t xml:space="preserve"> with version-controlled Terraform modules, environment-specific variables, and isolated backend states.</w:t>
                  </w:r>
                </w:p>
                <w:p w14:paraId="29CC86C6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Provided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infrastructure migration solutions</w:t>
                  </w:r>
                  <w:r w:rsidRPr="00966FAC">
                    <w:rPr>
                      <w:sz w:val="20"/>
                      <w:szCs w:val="20"/>
                    </w:rPr>
                    <w:t xml:space="preserve"> leveraging Microsoft Azure in fast-paced, customer-focused environments emphasizing reliability and innovation.</w:t>
                  </w:r>
                </w:p>
                <w:p w14:paraId="265B22C3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Demonstrated strong problem-solving skills in resolving complex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technical challenges</w:t>
                  </w:r>
                  <w:r w:rsidRPr="00966FAC">
                    <w:rPr>
                      <w:sz w:val="20"/>
                      <w:szCs w:val="20"/>
                    </w:rPr>
                    <w:t xml:space="preserve"> within dynamic infrastructure environments.</w:t>
                  </w:r>
                </w:p>
                <w:p w14:paraId="11515B99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Automated provisioning of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Azure Synapse Analytics workspaces</w:t>
                  </w:r>
                  <w:r w:rsidRPr="00966FAC">
                    <w:rPr>
                      <w:sz w:val="20"/>
                      <w:szCs w:val="20"/>
                    </w:rPr>
                    <w:t>, clusters, service principals, and secret scopes for scalable data engineering workloads.</w:t>
                  </w:r>
                </w:p>
                <w:p w14:paraId="7933BE5E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Developed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Terraform modules</w:t>
                  </w:r>
                  <w:r w:rsidRPr="00966FAC">
                    <w:rPr>
                      <w:sz w:val="20"/>
                      <w:szCs w:val="20"/>
                    </w:rPr>
                    <w:t xml:space="preserve"> for IAM roles, policies, and SSO integrations, ensuring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least-privilege access</w:t>
                  </w:r>
                  <w:r w:rsidRPr="00966FAC">
                    <w:rPr>
                      <w:sz w:val="20"/>
                      <w:szCs w:val="20"/>
                    </w:rPr>
                    <w:t xml:space="preserve"> and compliance with organizational standards.</w:t>
                  </w:r>
                </w:p>
                <w:p w14:paraId="511B086B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Collaborated effectively with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multiple stakeholders</w:t>
                  </w:r>
                  <w:r w:rsidRPr="00966FAC">
                    <w:rPr>
                      <w:sz w:val="20"/>
                      <w:szCs w:val="20"/>
                    </w:rPr>
                    <w:t xml:space="preserve"> to gather requirements, manage dependencies, and resolve migration and deployment challenges.</w:t>
                  </w:r>
                </w:p>
                <w:p w14:paraId="151EDCD9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Orchestrated </w:t>
                  </w:r>
                  <w:proofErr w:type="spellStart"/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VNet</w:t>
                  </w:r>
                  <w:proofErr w:type="spellEnd"/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 xml:space="preserve"> peering and cross-account access</w:t>
                  </w:r>
                  <w:r w:rsidRPr="00966FAC">
                    <w:rPr>
                      <w:sz w:val="20"/>
                      <w:szCs w:val="20"/>
                    </w:rPr>
                    <w:t xml:space="preserve"> across data and analytics environments for secure inter-environment communication.</w:t>
                  </w:r>
                </w:p>
                <w:p w14:paraId="5C0B1A7E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Partnered with stakeholders to document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as-is infrastructure configurations</w:t>
                  </w:r>
                  <w:r w:rsidRPr="00966FAC">
                    <w:rPr>
                      <w:sz w:val="20"/>
                      <w:szCs w:val="20"/>
                    </w:rPr>
                    <w:t xml:space="preserve"> and translate them into detailed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technical design specifications</w:t>
                  </w:r>
                  <w:r w:rsidRPr="00966FAC">
                    <w:rPr>
                      <w:sz w:val="20"/>
                      <w:szCs w:val="20"/>
                    </w:rPr>
                    <w:t>.</w:t>
                  </w:r>
                </w:p>
                <w:p w14:paraId="31042D50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lastRenderedPageBreak/>
                    <w:t xml:space="preserve">Supported enterprise-level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infrastructure change initiatives</w:t>
                  </w:r>
                  <w:r w:rsidRPr="00966FAC">
                    <w:rPr>
                      <w:sz w:val="20"/>
                      <w:szCs w:val="20"/>
                    </w:rPr>
                    <w:t xml:space="preserve"> through structured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change management processes</w:t>
                  </w:r>
                  <w:r w:rsidRPr="00966FAC">
                    <w:rPr>
                      <w:sz w:val="20"/>
                      <w:szCs w:val="20"/>
                    </w:rPr>
                    <w:t>.</w:t>
                  </w:r>
                </w:p>
                <w:p w14:paraId="084B323A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Built and managed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CI/CD pipelines</w:t>
                  </w:r>
                  <w:r w:rsidRPr="00966FAC">
                    <w:rPr>
                      <w:sz w:val="20"/>
                      <w:szCs w:val="20"/>
                    </w:rPr>
                    <w:t xml:space="preserve"> (GitLab, Azure DevOps) for Terraform validation, approval workflows, and state management.</w:t>
                  </w:r>
                </w:p>
                <w:p w14:paraId="47D29E95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Led and supported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migration activities</w:t>
                  </w:r>
                  <w:r w:rsidRPr="00966FAC">
                    <w:rPr>
                      <w:sz w:val="20"/>
                      <w:szCs w:val="20"/>
                    </w:rPr>
                    <w:t xml:space="preserve"> across IaaS, PaaS, SaaS, and DBaaS solutions, ensuring minimal downtime and high performance.</w:t>
                  </w:r>
                </w:p>
                <w:p w14:paraId="761A86DA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 Implemented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network security controls</w:t>
                  </w:r>
                  <w:r w:rsidRPr="00966FAC">
                    <w:rPr>
                      <w:sz w:val="20"/>
                      <w:szCs w:val="20"/>
                    </w:rPr>
                    <w:t xml:space="preserve"> and monitoring frameworks, providing recommendations to enhance overall system security.</w:t>
                  </w:r>
                </w:p>
                <w:p w14:paraId="72B45965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Leveraged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Terraform workspaces and modules</w:t>
                  </w:r>
                  <w:r w:rsidRPr="00966FAC">
                    <w:rPr>
                      <w:sz w:val="20"/>
                      <w:szCs w:val="20"/>
                    </w:rPr>
                    <w:t xml:space="preserve"> to enforce naming conventions, tagging, and consistent lifecycle management across data resources.</w:t>
                  </w:r>
                </w:p>
                <w:p w14:paraId="0BD66FCE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Implemented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state management and drift detection</w:t>
                  </w:r>
                  <w:r w:rsidRPr="00966FAC">
                    <w:rPr>
                      <w:sz w:val="20"/>
                      <w:szCs w:val="20"/>
                    </w:rPr>
                    <w:t xml:space="preserve"> mechanisms to maintain parity across development, test, and production environments.</w:t>
                  </w:r>
                </w:p>
                <w:p w14:paraId="3C8BEBE8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Continuously improved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automation processes</w:t>
                  </w:r>
                  <w:r w:rsidRPr="00966FAC">
                    <w:rPr>
                      <w:sz w:val="20"/>
                      <w:szCs w:val="20"/>
                    </w:rPr>
                    <w:t xml:space="preserve"> by adopting emerging technologies and optimizing existing workflows.</w:t>
                  </w:r>
                </w:p>
                <w:p w14:paraId="5EE5F45A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Proven ability to lead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cross-functional teams</w:t>
                  </w:r>
                  <w:r w:rsidRPr="00966FAC">
                    <w:rPr>
                      <w:sz w:val="20"/>
                      <w:szCs w:val="20"/>
                    </w:rPr>
                    <w:t>, driving quality, reliability, and operational efficiency under tight deadlines.</w:t>
                  </w:r>
                </w:p>
                <w:p w14:paraId="36DC0F11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Researched, recommended, and implemented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infrastructure and network enhancements</w:t>
                  </w:r>
                  <w:r w:rsidRPr="00966FAC">
                    <w:rPr>
                      <w:sz w:val="20"/>
                      <w:szCs w:val="20"/>
                    </w:rPr>
                    <w:t xml:space="preserve"> to improve performance and availability.</w:t>
                  </w:r>
                </w:p>
                <w:p w14:paraId="333AC802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Actively contributed to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DevOps automation and migration initiatives</w:t>
                  </w:r>
                  <w:r w:rsidRPr="00966FAC">
                    <w:rPr>
                      <w:sz w:val="20"/>
                      <w:szCs w:val="20"/>
                    </w:rPr>
                    <w:t>, enhancing build and deployment processes for both infrastructure and applications.</w:t>
                  </w:r>
                </w:p>
                <w:p w14:paraId="7117BD7B" w14:textId="77777777" w:rsidR="00966FAC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  <w:szCs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Developed and maintained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Azure DevOps tooling</w:t>
                  </w:r>
                  <w:r w:rsidRPr="00966FAC">
                    <w:rPr>
                      <w:sz w:val="20"/>
                      <w:szCs w:val="20"/>
                    </w:rPr>
                    <w:t>, including deployment scripts, staging environments, and provisioning frameworks.</w:t>
                  </w:r>
                </w:p>
                <w:p w14:paraId="36CCFFD6" w14:textId="77777777" w:rsidR="00EF13B8" w:rsidRPr="00966FAC" w:rsidRDefault="00966FAC" w:rsidP="00966FAC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966FAC">
                    <w:rPr>
                      <w:sz w:val="20"/>
                      <w:szCs w:val="20"/>
                    </w:rPr>
                    <w:t xml:space="preserve">Designed and automated </w:t>
                  </w:r>
                  <w:r w:rsidRPr="00966FAC">
                    <w:rPr>
                      <w:rStyle w:val="Strong"/>
                      <w:b w:val="0"/>
                      <w:sz w:val="20"/>
                      <w:szCs w:val="20"/>
                    </w:rPr>
                    <w:t>Azure and AWS IaaS, PaaS, and SaaS</w:t>
                  </w:r>
                  <w:r w:rsidRPr="00966FAC">
                    <w:rPr>
                      <w:sz w:val="20"/>
                      <w:szCs w:val="20"/>
                    </w:rPr>
                    <w:t xml:space="preserve"> infrastructures encompassing virtual machines, container services, virtual networks, and cloud services.</w:t>
                  </w:r>
                </w:p>
              </w:tc>
            </w:tr>
            <w:tr w:rsidR="00EE356F" w:rsidRPr="00DD7E1C" w14:paraId="3D0F5599" w14:textId="77777777" w:rsidTr="00B15D0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516C268A" w14:textId="77777777" w:rsidR="00EE356F" w:rsidRPr="00DD7E1C" w:rsidRDefault="00EE356F" w:rsidP="00EF13B8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</w:p>
              </w:tc>
            </w:tr>
          </w:tbl>
          <w:p w14:paraId="4F3176B9" w14:textId="77777777" w:rsidR="00EF13B8" w:rsidRPr="00EF13B8" w:rsidRDefault="00EF13B8" w:rsidP="00EF13B8">
            <w:pPr>
              <w:rPr>
                <w:rFonts w:ascii="Times New Roman" w:hAnsi="Times New Roman" w:cs="Times New Roman"/>
                <w:sz w:val="20"/>
              </w:rPr>
            </w:pPr>
          </w:p>
          <w:tbl>
            <w:tblPr>
              <w:tblStyle w:val="TableGrid"/>
              <w:tblW w:w="0" w:type="auto"/>
              <w:tblBorders>
                <w:left w:val="single" w:sz="8" w:space="0" w:color="auto"/>
                <w:bottom w:val="single" w:sz="8" w:space="0" w:color="auto"/>
                <w:right w:val="single" w:sz="8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06"/>
            </w:tblGrid>
            <w:tr w:rsidR="00EF13B8" w:rsidRPr="00DD7E1C" w14:paraId="3892020D" w14:textId="77777777" w:rsidTr="00B15D0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7A463B6" w14:textId="77777777" w:rsidR="00EF13B8" w:rsidRPr="00420F75" w:rsidRDefault="00EF13B8" w:rsidP="004C3749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Project 1: Together Data Bi Migration</w:t>
                  </w:r>
                  <w:r w:rsidRPr="002B28B5">
                    <w:rPr>
                      <w:rFonts w:ascii="Times New Roman" w:eastAsia="Times New Roman" w:hAnsi="Times New Roman" w:cs="Times New Roman"/>
                      <w:sz w:val="21"/>
                      <w:szCs w:val="24"/>
                      <w:lang w:val="en-GB" w:eastAsia="en-GB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4"/>
                      <w:lang w:val="en-GB" w:eastAsia="en-GB"/>
                    </w:rPr>
                    <w:t xml:space="preserve"> </w:t>
                  </w:r>
                  <w:r w:rsidRPr="007B5560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Mastek UK Ltd.(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 xml:space="preserve">Nov </w:t>
                  </w:r>
                  <w:r w:rsidRPr="002B28B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 xml:space="preserve">’22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 xml:space="preserve">– </w:t>
                  </w:r>
                  <w:r w:rsidR="004C3749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Dec 2023</w:t>
                  </w:r>
                  <w:r w:rsidRPr="002B28B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4"/>
                    </w:rPr>
                    <w:t>)</w:t>
                  </w:r>
                </w:p>
              </w:tc>
            </w:tr>
            <w:tr w:rsidR="00EF13B8" w:rsidRPr="00DD7E1C" w14:paraId="2BDAC6A9" w14:textId="77777777" w:rsidTr="00B15D0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4658AC2" w14:textId="77777777" w:rsidR="00EF13B8" w:rsidRPr="00775B8F" w:rsidRDefault="00EF13B8" w:rsidP="00EF13B8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Experience in Designing and implementing in Cloud environments. Experience in Migration assessments.</w:t>
                  </w:r>
                </w:p>
                <w:p w14:paraId="56890CBE" w14:textId="77777777" w:rsidR="00EF13B8" w:rsidRPr="00775B8F" w:rsidRDefault="00EF13B8" w:rsidP="00EF13B8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Experience in Cloud Migration from On P</w:t>
                  </w:r>
                  <w:r>
                    <w:rPr>
                      <w:rFonts w:eastAsiaTheme="minorHAnsi"/>
                      <w:sz w:val="20"/>
                    </w:rPr>
                    <w:t xml:space="preserve">remises and Physical servers to </w:t>
                  </w:r>
                  <w:r w:rsidRPr="00775B8F">
                    <w:rPr>
                      <w:rFonts w:eastAsiaTheme="minorHAnsi"/>
                      <w:sz w:val="20"/>
                    </w:rPr>
                    <w:t>MS Azure using Azure Site Recovery (ASR)</w:t>
                  </w:r>
                  <w:r>
                    <w:rPr>
                      <w:rFonts w:eastAsiaTheme="minorHAnsi"/>
                      <w:sz w:val="20"/>
                    </w:rPr>
                    <w:t xml:space="preserve"> and other tools and to AWS</w:t>
                  </w:r>
                  <w:r w:rsidRPr="00775B8F">
                    <w:rPr>
                      <w:rFonts w:eastAsiaTheme="minorHAnsi"/>
                      <w:sz w:val="20"/>
                    </w:rPr>
                    <w:t>.</w:t>
                  </w:r>
                </w:p>
                <w:p w14:paraId="62BAADD0" w14:textId="77777777" w:rsidR="00EF13B8" w:rsidRDefault="00EF13B8" w:rsidP="00EF13B8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Set up DR set up for Cloud environment, and active and active, active, and passive types</w:t>
                  </w:r>
                </w:p>
                <w:p w14:paraId="2EAAE7C5" w14:textId="77777777" w:rsidR="00EF13B8" w:rsidRDefault="00EF13B8" w:rsidP="00EF13B8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>
                    <w:rPr>
                      <w:rFonts w:eastAsiaTheme="minorHAnsi"/>
                      <w:sz w:val="20"/>
                    </w:rPr>
                    <w:t xml:space="preserve">Experiencing </w:t>
                  </w:r>
                  <w:r w:rsidRPr="0077407D">
                    <w:rPr>
                      <w:rFonts w:eastAsiaTheme="minorHAnsi"/>
                      <w:sz w:val="20"/>
                    </w:rPr>
                    <w:t xml:space="preserve"> in resolving technical challenges effectively and working in an environment</w:t>
                  </w:r>
                </w:p>
                <w:p w14:paraId="6D8A36EC" w14:textId="77777777" w:rsidR="00EF13B8" w:rsidRDefault="00EF13B8" w:rsidP="00EF13B8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>
                    <w:rPr>
                      <w:rFonts w:eastAsiaTheme="minorHAnsi"/>
                      <w:sz w:val="20"/>
                    </w:rPr>
                    <w:t>Good experience in communicate to multiple stake holders to manage and get information to resolve and help for the solutions as part of migrations and deployments.</w:t>
                  </w:r>
                </w:p>
                <w:p w14:paraId="6A69EB13" w14:textId="77777777" w:rsidR="00EF13B8" w:rsidRPr="0077407D" w:rsidRDefault="00EF13B8" w:rsidP="00EF13B8">
                  <w:pPr>
                    <w:pStyle w:val="ListParagraph"/>
                    <w:numPr>
                      <w:ilvl w:val="0"/>
                      <w:numId w:val="16"/>
                    </w:numPr>
                    <w:spacing w:after="160" w:line="280" w:lineRule="atLeast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F92FA6">
                    <w:rPr>
                      <w:rFonts w:ascii="Times New Roman" w:hAnsi="Times New Roman" w:cs="Times New Roman"/>
                      <w:sz w:val="20"/>
                      <w:szCs w:val="24"/>
                    </w:rPr>
                    <w:t>Exp</w:t>
                  </w: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t>erienced in coordinating</w:t>
                  </w:r>
                  <w:r w:rsidRPr="0077407D">
                    <w:rPr>
                      <w:rFonts w:ascii="Times New Roman" w:hAnsi="Times New Roman" w:cs="Times New Roman"/>
                      <w:sz w:val="20"/>
                      <w:szCs w:val="24"/>
                    </w:rPr>
                    <w:t>, mapping infrastructure level specifications and comfortable leading techni</w:t>
                  </w: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t>cal workshops/meetings with SMEs and Stake holders.</w:t>
                  </w:r>
                </w:p>
                <w:p w14:paraId="7C6C351B" w14:textId="77777777" w:rsidR="00EF13B8" w:rsidRDefault="00EF13B8" w:rsidP="00EF13B8">
                  <w:pPr>
                    <w:pStyle w:val="ListParagraph"/>
                    <w:numPr>
                      <w:ilvl w:val="0"/>
                      <w:numId w:val="16"/>
                    </w:numPr>
                    <w:spacing w:after="160" w:line="280" w:lineRule="atLeast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77407D">
                    <w:rPr>
                      <w:rFonts w:ascii="Times New Roman" w:hAnsi="Times New Roman" w:cs="Times New Roman"/>
                      <w:sz w:val="20"/>
                      <w:szCs w:val="24"/>
                    </w:rPr>
                    <w:t>Providing infrastructure migration solutions based on Microsoft Azure and in a fast-paced, challenging, innovative company focused on reliability and customer service.</w:t>
                  </w:r>
                </w:p>
                <w:p w14:paraId="5E3E3AA7" w14:textId="77777777" w:rsidR="00EF13B8" w:rsidRPr="0077407D" w:rsidRDefault="00EF13B8" w:rsidP="00EF13B8">
                  <w:pPr>
                    <w:pStyle w:val="ListParagraph"/>
                    <w:numPr>
                      <w:ilvl w:val="0"/>
                      <w:numId w:val="16"/>
                    </w:numPr>
                    <w:spacing w:after="160" w:line="280" w:lineRule="atLeast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t xml:space="preserve">Working experience with </w:t>
                  </w:r>
                  <w:r w:rsidRPr="0077407D">
                    <w:rPr>
                      <w:rFonts w:ascii="Times New Roman" w:hAnsi="Times New Roman" w:cs="Times New Roman"/>
                      <w:sz w:val="20"/>
                      <w:szCs w:val="24"/>
                    </w:rPr>
                    <w:t xml:space="preserve">stakeholders to understand </w:t>
                  </w: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t xml:space="preserve">the requirements </w:t>
                  </w:r>
                  <w:r w:rsidRPr="0077407D">
                    <w:rPr>
                      <w:rFonts w:ascii="Times New Roman" w:hAnsi="Times New Roman" w:cs="Times New Roman"/>
                      <w:sz w:val="20"/>
                      <w:szCs w:val="24"/>
                    </w:rPr>
                    <w:t>and map out as-is setup &amp; configuration of applications, infrastructure and translate into technical specifications.</w:t>
                  </w:r>
                </w:p>
                <w:p w14:paraId="145CFD99" w14:textId="77777777" w:rsidR="00EF13B8" w:rsidRPr="00F92FA6" w:rsidRDefault="00EF13B8" w:rsidP="00EF13B8">
                  <w:pPr>
                    <w:pStyle w:val="ListParagraph"/>
                    <w:numPr>
                      <w:ilvl w:val="0"/>
                      <w:numId w:val="16"/>
                    </w:numPr>
                    <w:spacing w:after="160" w:line="280" w:lineRule="atLeast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F92FA6">
                    <w:rPr>
                      <w:rFonts w:ascii="Times New Roman" w:hAnsi="Times New Roman" w:cs="Times New Roman"/>
                      <w:sz w:val="20"/>
                      <w:szCs w:val="24"/>
                    </w:rPr>
                    <w:t>Providing infrastructure solutions data and bi Loan Origination system.</w:t>
                  </w:r>
                </w:p>
                <w:p w14:paraId="4E79A3C2" w14:textId="77777777" w:rsidR="00EF13B8" w:rsidRPr="0077407D" w:rsidRDefault="00EF13B8" w:rsidP="00EF13B8">
                  <w:pPr>
                    <w:pStyle w:val="ListParagraph"/>
                    <w:numPr>
                      <w:ilvl w:val="0"/>
                      <w:numId w:val="16"/>
                    </w:numPr>
                    <w:spacing w:after="160" w:line="280" w:lineRule="atLeast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t>E</w:t>
                  </w:r>
                  <w:r w:rsidRPr="0077407D">
                    <w:rPr>
                      <w:rFonts w:ascii="Times New Roman" w:hAnsi="Times New Roman" w:cs="Times New Roman"/>
                      <w:sz w:val="20"/>
                      <w:szCs w:val="24"/>
                    </w:rPr>
                    <w:t>xperience in supporting infrastructure change initiatives at an enterprise level</w:t>
                  </w: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t xml:space="preserve"> using change management process to implement changes.</w:t>
                  </w:r>
                </w:p>
                <w:p w14:paraId="2B8C26C4" w14:textId="77777777" w:rsidR="00EF13B8" w:rsidRDefault="00EF13B8" w:rsidP="00EF13B8">
                  <w:pPr>
                    <w:pStyle w:val="ListParagraph"/>
                    <w:numPr>
                      <w:ilvl w:val="0"/>
                      <w:numId w:val="16"/>
                    </w:numPr>
                    <w:spacing w:after="160" w:line="280" w:lineRule="atLeast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77407D">
                    <w:rPr>
                      <w:rFonts w:ascii="Times New Roman" w:hAnsi="Times New Roman" w:cs="Times New Roman"/>
                      <w:sz w:val="20"/>
                      <w:szCs w:val="24"/>
                    </w:rPr>
                    <w:t>Deployed the Provided Solutions to the Azure Environment using Devops Mechanism (Terraform, PowerShell, and DevOps).</w:t>
                  </w:r>
                </w:p>
                <w:p w14:paraId="3AB7E626" w14:textId="77777777" w:rsidR="00EF13B8" w:rsidRPr="00B51CC1" w:rsidRDefault="00EF13B8" w:rsidP="00EF13B8">
                  <w:pPr>
                    <w:pStyle w:val="ListParagraph"/>
                    <w:numPr>
                      <w:ilvl w:val="0"/>
                      <w:numId w:val="16"/>
                    </w:numPr>
                    <w:spacing w:after="160" w:line="259" w:lineRule="auto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lastRenderedPageBreak/>
                    <w:t xml:space="preserve">Have experience in to </w:t>
                  </w:r>
                  <w:r w:rsidRPr="00B51CC1">
                    <w:rPr>
                      <w:rFonts w:ascii="Times New Roman" w:hAnsi="Times New Roman" w:cs="Times New Roman"/>
                      <w:sz w:val="20"/>
                      <w:szCs w:val="24"/>
                    </w:rPr>
                    <w:t>assisting</w:t>
                  </w: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t xml:space="preserve"> the </w:t>
                  </w:r>
                  <w:r w:rsidRPr="00B51CC1">
                    <w:rPr>
                      <w:rFonts w:ascii="Times New Roman" w:hAnsi="Times New Roman" w:cs="Times New Roman"/>
                      <w:sz w:val="20"/>
                      <w:szCs w:val="24"/>
                    </w:rPr>
                    <w:t>leading migration activities for various services that are to be migrated from existing to new solutions</w:t>
                  </w:r>
                  <w:r>
                    <w:rPr>
                      <w:rFonts w:ascii="Times New Roman" w:hAnsi="Times New Roman" w:cs="Times New Roman"/>
                      <w:sz w:val="20"/>
                      <w:szCs w:val="24"/>
                    </w:rPr>
                    <w:t xml:space="preserve"> like IaaS, PaaS, SaaS, DBaaS.</w:t>
                  </w:r>
                </w:p>
                <w:p w14:paraId="3C051B71" w14:textId="77777777" w:rsidR="00EF13B8" w:rsidRPr="005064C3" w:rsidRDefault="00EF13B8" w:rsidP="00EF13B8">
                  <w:pPr>
                    <w:pStyle w:val="ListParagraph"/>
                    <w:numPr>
                      <w:ilvl w:val="0"/>
                      <w:numId w:val="16"/>
                    </w:numPr>
                    <w:spacing w:after="160" w:line="280" w:lineRule="atLeast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5064C3">
                    <w:rPr>
                      <w:rFonts w:ascii="Times New Roman" w:hAnsi="Times New Roman" w:cs="Times New Roman"/>
                      <w:sz w:val="20"/>
                      <w:szCs w:val="24"/>
                    </w:rPr>
                    <w:t>Implemented Network security and monitoring around the deployed solutions, Developed recommendations for the implementation of security measures.</w:t>
                  </w:r>
                </w:p>
                <w:p w14:paraId="2AFA9D83" w14:textId="77777777" w:rsidR="00EF13B8" w:rsidRPr="005064C3" w:rsidRDefault="00EF13B8" w:rsidP="00EF13B8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5064C3">
                    <w:rPr>
                      <w:rFonts w:eastAsiaTheme="minorHAnsi"/>
                      <w:sz w:val="20"/>
                    </w:rPr>
                    <w:t>Actively involved in the architecture of DevOps platform and cloud solutions.</w:t>
                  </w:r>
                </w:p>
                <w:p w14:paraId="6B796DCC" w14:textId="77777777" w:rsidR="00EF13B8" w:rsidRPr="005064C3" w:rsidRDefault="00EF13B8" w:rsidP="00EF13B8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5064C3">
                    <w:rPr>
                      <w:rFonts w:eastAsiaTheme="minorHAnsi"/>
                      <w:sz w:val="20"/>
                    </w:rPr>
                    <w:t>Actively involved in the Deployments of infrastructure services to the Azure and AWS using DevOps platform.</w:t>
                  </w:r>
                </w:p>
                <w:p w14:paraId="2C7628B1" w14:textId="77777777" w:rsidR="00EF13B8" w:rsidRPr="005064C3" w:rsidRDefault="00EF13B8" w:rsidP="00EF13B8">
                  <w:pPr>
                    <w:pStyle w:val="p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5064C3">
                    <w:rPr>
                      <w:rFonts w:eastAsiaTheme="minorHAnsi"/>
                      <w:sz w:val="20"/>
                    </w:rPr>
                    <w:t>Actively involved in improving the automation process towards the edge and latest technologies.</w:t>
                  </w:r>
                </w:p>
                <w:p w14:paraId="4C03D243" w14:textId="77777777" w:rsidR="00EF13B8" w:rsidRPr="005064C3" w:rsidRDefault="00EF13B8" w:rsidP="00EF13B8">
                  <w:pPr>
                    <w:pStyle w:val="spanpaddedline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5064C3">
                    <w:rPr>
                      <w:rFonts w:eastAsiaTheme="minorHAnsi"/>
                      <w:sz w:val="20"/>
                    </w:rPr>
                    <w:t>Decisive and effective quality and operations manager are skilled in leading cross-functional teams to meet customer quality and production demands with deadlines.</w:t>
                  </w:r>
                </w:p>
                <w:p w14:paraId="49A62483" w14:textId="77777777" w:rsidR="00EF13B8" w:rsidRPr="005064C3" w:rsidRDefault="00EF13B8" w:rsidP="00EF13B8">
                  <w:pPr>
                    <w:pStyle w:val="spanpaddedline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5064C3">
                    <w:rPr>
                      <w:rFonts w:eastAsiaTheme="minorHAnsi"/>
                      <w:sz w:val="20"/>
                    </w:rPr>
                    <w:t>Research, endorse and implements infra and network enhancements improving system reliability and performance.</w:t>
                  </w:r>
                </w:p>
                <w:p w14:paraId="05D39D12" w14:textId="77777777" w:rsidR="00EF13B8" w:rsidRPr="005064C3" w:rsidRDefault="00EF13B8" w:rsidP="00EF13B8">
                  <w:pPr>
                    <w:pStyle w:val="spanpaddedline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5064C3">
                    <w:rPr>
                      <w:rFonts w:eastAsiaTheme="minorHAnsi"/>
                      <w:sz w:val="20"/>
                    </w:rPr>
                    <w:t>Involve in DevOps migration/automation processes for build and deploy infrastructure and application.</w:t>
                  </w:r>
                </w:p>
                <w:p w14:paraId="223D6919" w14:textId="77777777" w:rsidR="00EF13B8" w:rsidRPr="005064C3" w:rsidRDefault="00EF13B8" w:rsidP="00EF13B8">
                  <w:pPr>
                    <w:pStyle w:val="spanpaddedline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5064C3">
                    <w:rPr>
                      <w:rFonts w:eastAsiaTheme="minorHAnsi"/>
                      <w:sz w:val="20"/>
                    </w:rPr>
                    <w:t>Developed, maintained, and provided the team with Various Azure DevOps-related tools like deployment tools, staged virtual environments, and provisioning scripts.</w:t>
                  </w:r>
                </w:p>
                <w:p w14:paraId="28F5A858" w14:textId="77777777" w:rsidR="00EF13B8" w:rsidRDefault="00EF13B8" w:rsidP="00EF13B8">
                  <w:pPr>
                    <w:pStyle w:val="spanpaddedline"/>
                    <w:numPr>
                      <w:ilvl w:val="0"/>
                      <w:numId w:val="16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5064C3">
                    <w:rPr>
                      <w:rFonts w:eastAsiaTheme="minorHAnsi"/>
                      <w:sz w:val="20"/>
                    </w:rPr>
                    <w:t>Designed and automated AZURE and AWS Infrastructure as a</w:t>
                  </w:r>
                  <w:r w:rsidRPr="00F92FA6">
                    <w:rPr>
                      <w:rFonts w:eastAsiaTheme="minorHAnsi"/>
                      <w:sz w:val="20"/>
                    </w:rPr>
                    <w:t xml:space="preserve"> Service (IaaS) and Platform as a Service (PaaS), SaaS capabilities which includes virtual machine, container services, virtual network, and cloud services.</w:t>
                  </w:r>
                </w:p>
                <w:p w14:paraId="7347FDA6" w14:textId="77777777" w:rsidR="00EF13B8" w:rsidRPr="00F92FA6" w:rsidRDefault="00EF13B8" w:rsidP="00EF13B8">
                  <w:pPr>
                    <w:pStyle w:val="spanpaddedline"/>
                    <w:spacing w:line="280" w:lineRule="atLeast"/>
                    <w:ind w:left="720"/>
                    <w:rPr>
                      <w:rFonts w:eastAsiaTheme="minorHAnsi"/>
                      <w:sz w:val="20"/>
                    </w:rPr>
                  </w:pPr>
                </w:p>
              </w:tc>
            </w:tr>
            <w:tr w:rsidR="00EF13B8" w:rsidRPr="00DD7E1C" w14:paraId="4EEEE5F8" w14:textId="77777777" w:rsidTr="00B15D0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030416E4" w14:textId="77777777" w:rsidR="00EF13B8" w:rsidRPr="00DD7E1C" w:rsidRDefault="00EF13B8" w:rsidP="00EF13B8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lastRenderedPageBreak/>
                    <w:t>Business Loan systems Migration Cloud and Infra Engineer (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0000"/>
                      <w:sz w:val="18"/>
                      <w:szCs w:val="18"/>
                    </w:rPr>
                    <w:t xml:space="preserve">Shloka techno solutions) </w:t>
                  </w:r>
                  <w:r w:rsidRPr="00DD7E1C">
                    <w:rPr>
                      <w:rFonts w:ascii="Helvetica" w:eastAsia="Times New Roman" w:hAnsi="Helvetica" w:cs="Times New Roman"/>
                      <w:sz w:val="21"/>
                      <w:szCs w:val="24"/>
                      <w:lang w:val="en-GB" w:eastAsia="en-GB"/>
                    </w:rPr>
                    <w:t>(</w:t>
                  </w:r>
                  <w:r>
                    <w:rPr>
                      <w:rFonts w:ascii="Times New Roman" w:hAnsi="Times New Roman" w:cs="Times New Roman"/>
                    </w:rPr>
                    <w:t>Jan’21</w:t>
                  </w:r>
                  <w:r w:rsidRPr="00F41090">
                    <w:rPr>
                      <w:rFonts w:ascii="Times New Roman" w:hAnsi="Times New Roman" w:cs="Times New Roman"/>
                    </w:rPr>
                    <w:t xml:space="preserve"> –</w:t>
                  </w:r>
                  <w:r>
                    <w:rPr>
                      <w:rFonts w:ascii="Times New Roman" w:hAnsi="Times New Roman" w:cs="Times New Roman"/>
                    </w:rPr>
                    <w:t xml:space="preserve"> Jan’22</w:t>
                  </w:r>
                  <w:r w:rsidRPr="00DD7E1C">
                    <w:rPr>
                      <w:rFonts w:ascii="Trebuchet MS" w:eastAsia="Times New Roman" w:hAnsi="Trebuchet MS" w:cs="Arial"/>
                      <w:color w:val="000000"/>
                      <w:sz w:val="21"/>
                      <w:szCs w:val="24"/>
                    </w:rPr>
                    <w:t>)</w:t>
                  </w:r>
                </w:p>
              </w:tc>
            </w:tr>
          </w:tbl>
          <w:p w14:paraId="3DF93D54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Experience in Cloud Migration from On Premises (VMs) and Physical servers to MS Azure using Azure Site Recovery (ASR) and other different tools</w:t>
            </w:r>
          </w:p>
          <w:p w14:paraId="1DB28F04" w14:textId="77777777" w:rsidR="00CB0F60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Designing and implementing in Cloud environments, Experience in Migration assessments</w:t>
            </w:r>
          </w:p>
          <w:p w14:paraId="66255B93" w14:textId="77777777" w:rsidR="00F92FA6" w:rsidRDefault="00F92FA6" w:rsidP="00F92FA6">
            <w:pPr>
              <w:pStyle w:val="p"/>
              <w:numPr>
                <w:ilvl w:val="0"/>
                <w:numId w:val="17"/>
              </w:numPr>
              <w:spacing w:line="280" w:lineRule="atLeast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Good experience in communicate to multiple stake holders to manage and get information to resolve and help for the solutions as part of migrations and deployments.</w:t>
            </w:r>
          </w:p>
          <w:p w14:paraId="42370F69" w14:textId="77777777" w:rsidR="00F92FA6" w:rsidRPr="0077407D" w:rsidRDefault="00F92FA6" w:rsidP="00F92FA6">
            <w:pPr>
              <w:pStyle w:val="ListParagraph"/>
              <w:numPr>
                <w:ilvl w:val="0"/>
                <w:numId w:val="17"/>
              </w:numPr>
              <w:spacing w:after="160" w:line="280" w:lineRule="atLeast"/>
              <w:rPr>
                <w:rFonts w:ascii="Times New Roman" w:hAnsi="Times New Roman" w:cs="Times New Roman"/>
                <w:sz w:val="20"/>
                <w:szCs w:val="24"/>
              </w:rPr>
            </w:pPr>
            <w:r w:rsidRPr="00F92FA6">
              <w:rPr>
                <w:rFonts w:ascii="Times New Roman" w:hAnsi="Times New Roman" w:cs="Times New Roman"/>
                <w:sz w:val="20"/>
                <w:szCs w:val="24"/>
              </w:rPr>
              <w:t>Exp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erienced in coordinating</w:t>
            </w:r>
            <w:r w:rsidRPr="0077407D">
              <w:rPr>
                <w:rFonts w:ascii="Times New Roman" w:hAnsi="Times New Roman" w:cs="Times New Roman"/>
                <w:sz w:val="20"/>
                <w:szCs w:val="24"/>
              </w:rPr>
              <w:t>, mapping infrastructure level specifications and comfortable leading techni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cal workshops/meetings with SMEs and Stake holders.</w:t>
            </w:r>
          </w:p>
          <w:p w14:paraId="55571665" w14:textId="77777777" w:rsidR="00F92FA6" w:rsidRDefault="00F92FA6" w:rsidP="00F92FA6">
            <w:pPr>
              <w:pStyle w:val="ListParagraph"/>
              <w:numPr>
                <w:ilvl w:val="0"/>
                <w:numId w:val="17"/>
              </w:numPr>
              <w:spacing w:after="160" w:line="280" w:lineRule="atLeast"/>
              <w:rPr>
                <w:rFonts w:ascii="Times New Roman" w:hAnsi="Times New Roman" w:cs="Times New Roman"/>
                <w:sz w:val="20"/>
                <w:szCs w:val="24"/>
              </w:rPr>
            </w:pPr>
            <w:r w:rsidRPr="0077407D">
              <w:rPr>
                <w:rFonts w:ascii="Times New Roman" w:hAnsi="Times New Roman" w:cs="Times New Roman"/>
                <w:sz w:val="20"/>
                <w:szCs w:val="24"/>
              </w:rPr>
              <w:t>Providing infrastructure migration solutions based on Microsoft Azure and in a fast-paced, challenging, innovative company focused on reliability and customer service.</w:t>
            </w:r>
          </w:p>
          <w:p w14:paraId="09030613" w14:textId="77777777" w:rsidR="00F92FA6" w:rsidRPr="0077407D" w:rsidRDefault="00F92FA6" w:rsidP="00F92FA6">
            <w:pPr>
              <w:pStyle w:val="ListParagraph"/>
              <w:numPr>
                <w:ilvl w:val="0"/>
                <w:numId w:val="17"/>
              </w:numPr>
              <w:spacing w:after="160" w:line="280" w:lineRule="atLeast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Working experience with </w:t>
            </w:r>
            <w:r w:rsidRPr="0077407D">
              <w:rPr>
                <w:rFonts w:ascii="Times New Roman" w:hAnsi="Times New Roman" w:cs="Times New Roman"/>
                <w:sz w:val="20"/>
                <w:szCs w:val="24"/>
              </w:rPr>
              <w:t xml:space="preserve">stakeholders to understand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the requirements </w:t>
            </w:r>
            <w:r w:rsidRPr="0077407D">
              <w:rPr>
                <w:rFonts w:ascii="Times New Roman" w:hAnsi="Times New Roman" w:cs="Times New Roman"/>
                <w:sz w:val="20"/>
                <w:szCs w:val="24"/>
              </w:rPr>
              <w:t>and map out as-is setup &amp; configuration of applications, infrastructure and translate into technical specifications.</w:t>
            </w:r>
          </w:p>
          <w:p w14:paraId="540CB129" w14:textId="77777777" w:rsidR="00F92FA6" w:rsidRPr="00F92FA6" w:rsidRDefault="00F92FA6" w:rsidP="00F92FA6">
            <w:pPr>
              <w:pStyle w:val="ListParagraph"/>
              <w:numPr>
                <w:ilvl w:val="0"/>
                <w:numId w:val="17"/>
              </w:numPr>
              <w:spacing w:after="160" w:line="280" w:lineRule="atLeast"/>
              <w:rPr>
                <w:rFonts w:ascii="Times New Roman" w:hAnsi="Times New Roman" w:cs="Times New Roman"/>
                <w:sz w:val="20"/>
                <w:szCs w:val="24"/>
              </w:rPr>
            </w:pPr>
            <w:r w:rsidRPr="00F92FA6">
              <w:rPr>
                <w:rFonts w:ascii="Times New Roman" w:hAnsi="Times New Roman" w:cs="Times New Roman"/>
                <w:sz w:val="20"/>
                <w:szCs w:val="24"/>
              </w:rPr>
              <w:t>Providing infrastructure solutions data and bi Loan Origination system.</w:t>
            </w:r>
          </w:p>
          <w:p w14:paraId="05F55CD2" w14:textId="77777777" w:rsidR="00F92FA6" w:rsidRPr="00F92FA6" w:rsidRDefault="00F92FA6" w:rsidP="00F92FA6">
            <w:pPr>
              <w:pStyle w:val="ListParagraph"/>
              <w:numPr>
                <w:ilvl w:val="0"/>
                <w:numId w:val="17"/>
              </w:numPr>
              <w:spacing w:after="160" w:line="280" w:lineRule="atLeast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E</w:t>
            </w:r>
            <w:r w:rsidRPr="0077407D">
              <w:rPr>
                <w:rFonts w:ascii="Times New Roman" w:hAnsi="Times New Roman" w:cs="Times New Roman"/>
                <w:sz w:val="20"/>
                <w:szCs w:val="24"/>
              </w:rPr>
              <w:t>xperience in supporting infrastructure change initiatives at an enterprise level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using change management process to implement changes.</w:t>
            </w:r>
          </w:p>
          <w:p w14:paraId="30F69F7C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Experience Implementing AVD, SQL Server, PIM (Privileged identity management)</w:t>
            </w:r>
          </w:p>
          <w:p w14:paraId="00511E8F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Set up DR set up for Cloud environment, and active and active, active, and passive types</w:t>
            </w:r>
          </w:p>
          <w:p w14:paraId="430E0481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Implementing data analytical services using ADLS, data analytics using SNOWFLAKE</w:t>
            </w:r>
          </w:p>
          <w:p w14:paraId="0BCF9751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Experience in Implementing Web App and function apps services deployment, Creating CI/CD in azure Devops</w:t>
            </w:r>
          </w:p>
          <w:p w14:paraId="35ECC71B" w14:textId="77777777" w:rsidR="00CB0F60" w:rsidRPr="00882C35" w:rsidRDefault="00D9477D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 xml:space="preserve">Worked on </w:t>
            </w:r>
            <w:r w:rsidR="00CB0F60" w:rsidRPr="00882C35">
              <w:rPr>
                <w:rFonts w:ascii="Times New Roman" w:hAnsi="Times New Roman" w:cs="Times New Roman"/>
                <w:sz w:val="20"/>
              </w:rPr>
              <w:t>Cloud Migration from On Premises to MS Azure using Plate Spin</w:t>
            </w:r>
          </w:p>
          <w:p w14:paraId="579F37FD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Experience in Cloud Migration using VHD format and other couple of Tools, Office 365 migration and implementing experience</w:t>
            </w:r>
          </w:p>
          <w:p w14:paraId="1233D54E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Configuring the VMs in Availability Set to provide higher availability for virtual machines</w:t>
            </w:r>
          </w:p>
          <w:p w14:paraId="698AD67E" w14:textId="77777777" w:rsidR="00CB0F60" w:rsidRPr="00882C35" w:rsidRDefault="00F821E3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Set u</w:t>
            </w:r>
            <w:r w:rsidR="00CB0F60" w:rsidRPr="00882C35">
              <w:rPr>
                <w:rFonts w:ascii="Times New Roman" w:hAnsi="Times New Roman" w:cs="Times New Roman"/>
                <w:sz w:val="20"/>
              </w:rPr>
              <w:t>p the External load balancer and internal load balancer and Azure Traffic manager</w:t>
            </w:r>
          </w:p>
          <w:p w14:paraId="0E5392B7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Set up the WAF and application gateways, Set up the Auto scaling Azure</w:t>
            </w:r>
          </w:p>
          <w:p w14:paraId="37304262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Deploying VMs into Azure Virtual Networks, Good knowledge on CDN Configuration</w:t>
            </w:r>
          </w:p>
          <w:p w14:paraId="516F8384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Configuring storage account access, diagnostics &amp; monitoring</w:t>
            </w:r>
          </w:p>
          <w:p w14:paraId="3E153798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lastRenderedPageBreak/>
              <w:t>Deploy and Manage the Azure Services like Virtual Machines, Web Apps, Storage, and Virtual Networks</w:t>
            </w:r>
          </w:p>
          <w:p w14:paraId="4F02977D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Monitoring the availability of different Network devices and Servers and performing the health check for the devices</w:t>
            </w:r>
          </w:p>
          <w:p w14:paraId="317A6503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 w:rsidRPr="00882C35">
              <w:rPr>
                <w:rFonts w:ascii="Times New Roman" w:hAnsi="Times New Roman" w:cs="Times New Roman"/>
                <w:sz w:val="20"/>
              </w:rPr>
              <w:t>Experience in implementing and deploying workloads on Azure VM</w:t>
            </w:r>
          </w:p>
          <w:p w14:paraId="3F81EC52" w14:textId="77777777" w:rsidR="00CB0F60" w:rsidRPr="00882C35" w:rsidRDefault="000212A9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</w:t>
            </w:r>
            <w:r w:rsidR="00CB0F60" w:rsidRPr="00882C35">
              <w:rPr>
                <w:rFonts w:ascii="Times New Roman" w:hAnsi="Times New Roman" w:cs="Times New Roman"/>
                <w:sz w:val="20"/>
              </w:rPr>
              <w:t>mplementing images and disks, good understanding of storage concepts</w:t>
            </w:r>
          </w:p>
          <w:p w14:paraId="7653E385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18"/>
              </w:rPr>
            </w:pPr>
            <w:r w:rsidRPr="00882C35">
              <w:rPr>
                <w:rFonts w:ascii="Times New Roman" w:hAnsi="Times New Roman" w:cs="Times New Roman"/>
                <w:sz w:val="20"/>
                <w:szCs w:val="18"/>
              </w:rPr>
              <w:t>Experience in designing and implementing Azure Storage, Setup the Backup for VMs and DBs</w:t>
            </w:r>
          </w:p>
          <w:p w14:paraId="0B4C6E70" w14:textId="77777777" w:rsidR="00CB0F60" w:rsidRPr="00882C35" w:rsidRDefault="000212A9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D</w:t>
            </w:r>
            <w:r w:rsidR="00CB0F60" w:rsidRPr="00882C35">
              <w:rPr>
                <w:rFonts w:ascii="Times New Roman" w:hAnsi="Times New Roman" w:cs="Times New Roman"/>
                <w:sz w:val="20"/>
                <w:szCs w:val="18"/>
              </w:rPr>
              <w:t>esigning Azure Virtual Network, Implementing Site-to-Site VPN, Point to Site VPN and Network Security Groups (NSG)</w:t>
            </w:r>
          </w:p>
          <w:p w14:paraId="0E3581C0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18"/>
              </w:rPr>
            </w:pPr>
            <w:r w:rsidRPr="00882C35">
              <w:rPr>
                <w:rFonts w:ascii="Times New Roman" w:hAnsi="Times New Roman" w:cs="Times New Roman"/>
                <w:sz w:val="20"/>
                <w:szCs w:val="18"/>
              </w:rPr>
              <w:t>Good understanding of Azure Web App hosting plans and experience of Implementing, deploying, and configuring Azure Websites</w:t>
            </w:r>
          </w:p>
          <w:p w14:paraId="35BF6C08" w14:textId="77777777" w:rsidR="00CB0F60" w:rsidRPr="00882C35" w:rsidRDefault="00CB0F60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18"/>
              </w:rPr>
            </w:pPr>
            <w:r w:rsidRPr="00882C35">
              <w:rPr>
                <w:rFonts w:ascii="Times New Roman" w:hAnsi="Times New Roman" w:cs="Times New Roman"/>
                <w:sz w:val="20"/>
                <w:szCs w:val="18"/>
              </w:rPr>
              <w:t>Good Knowledge on Azure Recovery Vault</w:t>
            </w:r>
          </w:p>
          <w:p w14:paraId="0BA03B1D" w14:textId="77777777" w:rsidR="00AC1D39" w:rsidRPr="00882C35" w:rsidRDefault="00AC1D39" w:rsidP="00F92FA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18"/>
              </w:rPr>
            </w:pPr>
            <w:r w:rsidRPr="00882C35">
              <w:rPr>
                <w:rFonts w:ascii="Times New Roman" w:hAnsi="Times New Roman" w:cs="Times New Roman"/>
                <w:sz w:val="20"/>
                <w:szCs w:val="18"/>
              </w:rPr>
              <w:t>Implemented Scheduler script using PowerShell</w:t>
            </w:r>
          </w:p>
          <w:p w14:paraId="1D087099" w14:textId="77777777" w:rsidR="00CB0F60" w:rsidRPr="00CB0F60" w:rsidRDefault="00CB0F60" w:rsidP="00CB0F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left w:val="single" w:sz="8" w:space="0" w:color="auto"/>
                <w:bottom w:val="single" w:sz="8" w:space="0" w:color="auto"/>
                <w:right w:val="single" w:sz="8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06"/>
            </w:tblGrid>
            <w:tr w:rsidR="00AC1D39" w:rsidRPr="001F0722" w14:paraId="5A4FDA6D" w14:textId="77777777" w:rsidTr="00345C6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67D465BC" w14:textId="77777777" w:rsidR="00AC1D39" w:rsidRPr="002B28B5" w:rsidRDefault="00D83829" w:rsidP="00034409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Calibri"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 xml:space="preserve">Technical Lead </w:t>
                  </w:r>
                  <w:r w:rsidR="00187F2F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(</w:t>
                  </w:r>
                  <w:r w:rsidR="008211B6">
                    <w:rPr>
                      <w:rFonts w:ascii="Times New Roman" w:hAnsi="Times New Roman" w:cs="Times New Roman"/>
                      <w:b/>
                    </w:rPr>
                    <w:t>Interpreter Service Migration</w:t>
                  </w:r>
                  <w:r w:rsidR="00187F2F">
                    <w:rPr>
                      <w:rFonts w:ascii="Times New Roman" w:hAnsi="Times New Roman" w:cs="Times New Roman"/>
                      <w:b/>
                    </w:rPr>
                    <w:t>)</w:t>
                  </w:r>
                  <w:r w:rsidR="00687A80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="00667AE0">
                    <w:rPr>
                      <w:rFonts w:ascii="Times New Roman" w:hAnsi="Times New Roman" w:cs="Times New Roman"/>
                      <w:b/>
                    </w:rPr>
                    <w:t>(Thebigword)</w:t>
                  </w:r>
                  <w:r w:rsidR="008211B6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="002B28B5">
                    <w:rPr>
                      <w:rFonts w:ascii="Times New Roman" w:hAnsi="Times New Roman" w:cs="Times New Roman"/>
                    </w:rPr>
                    <w:t>(</w:t>
                  </w:r>
                  <w:r w:rsidR="008211B6">
                    <w:rPr>
                      <w:rFonts w:ascii="Times New Roman" w:hAnsi="Times New Roman" w:cs="Times New Roman"/>
                    </w:rPr>
                    <w:t>Jan</w:t>
                  </w:r>
                  <w:r w:rsidR="002B28B5">
                    <w:rPr>
                      <w:rFonts w:ascii="Times New Roman" w:hAnsi="Times New Roman" w:cs="Times New Roman"/>
                    </w:rPr>
                    <w:t>’</w:t>
                  </w:r>
                  <w:r w:rsidR="008211B6">
                    <w:rPr>
                      <w:rFonts w:ascii="Times New Roman" w:hAnsi="Times New Roman" w:cs="Times New Roman"/>
                    </w:rPr>
                    <w:t>17</w:t>
                  </w:r>
                  <w:r w:rsidR="002B28B5">
                    <w:rPr>
                      <w:rFonts w:ascii="Times New Roman" w:hAnsi="Times New Roman" w:cs="Times New Roman"/>
                    </w:rPr>
                    <w:t xml:space="preserve"> – </w:t>
                  </w:r>
                  <w:r w:rsidR="008211B6">
                    <w:rPr>
                      <w:rFonts w:ascii="Times New Roman" w:hAnsi="Times New Roman" w:cs="Times New Roman"/>
                    </w:rPr>
                    <w:t>Dec</w:t>
                  </w:r>
                  <w:r w:rsidR="002B28B5">
                    <w:rPr>
                      <w:rFonts w:ascii="Times New Roman" w:hAnsi="Times New Roman" w:cs="Times New Roman"/>
                    </w:rPr>
                    <w:t>’20)</w:t>
                  </w:r>
                </w:p>
              </w:tc>
            </w:tr>
            <w:tr w:rsidR="00AC1D39" w:rsidRPr="001F0722" w14:paraId="684A729B" w14:textId="77777777" w:rsidTr="00345C6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47B6E79" w14:textId="77777777" w:rsidR="00687A80" w:rsidRPr="00775B8F" w:rsidRDefault="00687A80" w:rsidP="00687A80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Experience in Designing and implementing in Cloud environments. Experience in Migration assessments.</w:t>
                  </w:r>
                </w:p>
                <w:p w14:paraId="4E4A00DB" w14:textId="77777777" w:rsidR="00687A80" w:rsidRPr="00775B8F" w:rsidRDefault="00687A80" w:rsidP="00687A80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Experience in Cloud Migration from On Premises and Physical servers to MS Azure using Azure Site Recovery (ASR)</w:t>
                  </w:r>
                  <w:r w:rsidR="00DA7F2C">
                    <w:rPr>
                      <w:rFonts w:eastAsiaTheme="minorHAnsi"/>
                      <w:sz w:val="20"/>
                    </w:rPr>
                    <w:t xml:space="preserve"> and other tools</w:t>
                  </w:r>
                  <w:r w:rsidRPr="00775B8F">
                    <w:rPr>
                      <w:rFonts w:eastAsiaTheme="minorHAnsi"/>
                      <w:sz w:val="20"/>
                    </w:rPr>
                    <w:t>.</w:t>
                  </w:r>
                </w:p>
                <w:p w14:paraId="080FB6CA" w14:textId="77777777" w:rsidR="00775B8F" w:rsidRPr="00775B8F" w:rsidRDefault="00775B8F" w:rsidP="00687A80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Set up DR set up for Cloud environment, and active and active, active, and passive types</w:t>
                  </w:r>
                </w:p>
                <w:p w14:paraId="5DE42611" w14:textId="77777777" w:rsidR="00687A80" w:rsidRPr="00775B8F" w:rsidRDefault="00687A80" w:rsidP="00687A80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Experience in implementing Azure MFA, configuring SSPR (Self Service Password Reset).</w:t>
                  </w:r>
                </w:p>
                <w:p w14:paraId="14954D58" w14:textId="77777777" w:rsidR="00687A80" w:rsidRPr="00775B8F" w:rsidRDefault="00BC3E3A" w:rsidP="00514A66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>
                    <w:rPr>
                      <w:rFonts w:eastAsiaTheme="minorHAnsi"/>
                      <w:sz w:val="20"/>
                    </w:rPr>
                    <w:t xml:space="preserve">Set up </w:t>
                  </w:r>
                  <w:r w:rsidR="00687A80" w:rsidRPr="00775B8F">
                    <w:rPr>
                      <w:rFonts w:eastAsiaTheme="minorHAnsi"/>
                      <w:sz w:val="20"/>
                    </w:rPr>
                    <w:t>Azure AD connect. Experience in Azure SSO, Azure AD integration to Azure Webapps.</w:t>
                  </w:r>
                </w:p>
                <w:p w14:paraId="3EC4E36A" w14:textId="77777777" w:rsidR="00687A80" w:rsidRPr="00775B8F" w:rsidRDefault="00687A80" w:rsidP="00687A80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RBAC ro</w:t>
                  </w:r>
                  <w:r w:rsidR="004A4E58">
                    <w:rPr>
                      <w:rFonts w:eastAsiaTheme="minorHAnsi"/>
                      <w:sz w:val="20"/>
                    </w:rPr>
                    <w:t>les. Experience in IAM policies implementation.</w:t>
                  </w:r>
                </w:p>
                <w:p w14:paraId="22552710" w14:textId="77777777" w:rsidR="00687A80" w:rsidRPr="00775B8F" w:rsidRDefault="00687A80" w:rsidP="00687A80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Experience in Azure AD app registrations. Experience in implanting Azure AD Condition access.</w:t>
                  </w:r>
                </w:p>
                <w:p w14:paraId="37C84437" w14:textId="77777777" w:rsidR="00687A80" w:rsidRPr="00775B8F" w:rsidRDefault="00687A80" w:rsidP="00687A80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Experience in Troubleshoot issues related to MFA and Application SSO issues</w:t>
                  </w:r>
                </w:p>
                <w:p w14:paraId="18EDBCB0" w14:textId="77777777" w:rsidR="00835A4C" w:rsidRDefault="00687A80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775B8F">
                    <w:rPr>
                      <w:rFonts w:eastAsiaTheme="minorHAnsi"/>
                      <w:sz w:val="20"/>
                    </w:rPr>
                    <w:t>Worked on Azure PIM (Privileged Identity Management), Knowledge on Azure AD user Sign in monitoring.</w:t>
                  </w:r>
                </w:p>
                <w:p w14:paraId="736C6315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Experience Implementing data analytical services using ADLS, data analytics using SNOWFLAKE.</w:t>
                  </w:r>
                </w:p>
                <w:p w14:paraId="202210D8" w14:textId="77777777" w:rsidR="00835A4C" w:rsidRPr="0000463D" w:rsidRDefault="00835A4C" w:rsidP="0000463D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Experience Implement</w:t>
                  </w:r>
                  <w:r w:rsidR="0000463D">
                    <w:rPr>
                      <w:rFonts w:eastAsiaTheme="minorHAnsi"/>
                      <w:sz w:val="20"/>
                    </w:rPr>
                    <w:t xml:space="preserve">ing Web App services deployment, </w:t>
                  </w:r>
                  <w:r w:rsidRPr="0000463D">
                    <w:rPr>
                      <w:rFonts w:eastAsiaTheme="minorHAnsi"/>
                      <w:sz w:val="20"/>
                    </w:rPr>
                    <w:t>Knowledge on ARM Templates. · Creating CI/CD in Azure Devops.</w:t>
                  </w:r>
                </w:p>
                <w:p w14:paraId="55ECFDD1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Configuring the VMs in Availability Set to provide higher availability for virtual machines.</w:t>
                  </w:r>
                </w:p>
                <w:p w14:paraId="7FD22279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 xml:space="preserve">Set </w:t>
                  </w:r>
                  <w:r w:rsidR="00405CCE" w:rsidRPr="00835A4C">
                    <w:rPr>
                      <w:rFonts w:eastAsiaTheme="minorHAnsi"/>
                      <w:sz w:val="20"/>
                    </w:rPr>
                    <w:t>up</w:t>
                  </w:r>
                  <w:r w:rsidRPr="00835A4C">
                    <w:rPr>
                      <w:rFonts w:eastAsiaTheme="minorHAnsi"/>
                      <w:sz w:val="20"/>
                    </w:rPr>
                    <w:t xml:space="preserve"> the External load balancer and internal load balancer. </w:t>
                  </w:r>
                  <w:r w:rsidR="0064181F" w:rsidRPr="00835A4C">
                    <w:rPr>
                      <w:rFonts w:eastAsiaTheme="minorHAnsi"/>
                      <w:sz w:val="20"/>
                    </w:rPr>
                    <w:t>And</w:t>
                  </w:r>
                  <w:r w:rsidRPr="00835A4C">
                    <w:rPr>
                      <w:rFonts w:eastAsiaTheme="minorHAnsi"/>
                      <w:sz w:val="20"/>
                    </w:rPr>
                    <w:t xml:space="preserve"> Azure Traffic Manager. Set </w:t>
                  </w:r>
                  <w:r w:rsidR="00405CCE" w:rsidRPr="00835A4C">
                    <w:rPr>
                      <w:rFonts w:eastAsiaTheme="minorHAnsi"/>
                      <w:sz w:val="20"/>
                    </w:rPr>
                    <w:t>up</w:t>
                  </w:r>
                  <w:r w:rsidRPr="00835A4C">
                    <w:rPr>
                      <w:rFonts w:eastAsiaTheme="minorHAnsi"/>
                      <w:sz w:val="20"/>
                    </w:rPr>
                    <w:t xml:space="preserve"> the Auto scaling Azure.</w:t>
                  </w:r>
                </w:p>
                <w:p w14:paraId="3B817D35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Deploying VMs into Azure Virtual Networks. Good knowledge of CDN Configuration.</w:t>
                  </w:r>
                </w:p>
                <w:p w14:paraId="71AD40D4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Configuring storage account access, diagnostics &amp; monitoring.</w:t>
                  </w:r>
                </w:p>
                <w:p w14:paraId="1E9CF868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Deploy and Manage the Azure Services like Virtual Machines, Web Apps, Storage, and Virtual Networks.</w:t>
                  </w:r>
                </w:p>
                <w:p w14:paraId="06F27D22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Monitoring the availability of different Network devices and Servers and performing the health check for the devices.</w:t>
                  </w:r>
                </w:p>
                <w:p w14:paraId="1FB7428B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Experience in implementing and deploying workloads on Azure VM. Experience in implementing images and disks.</w:t>
                  </w:r>
                </w:p>
                <w:p w14:paraId="54808305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 xml:space="preserve">Good understanding of storage concepts. Experience in designing and implementing Azure Storage. · Setup the Backup for VMs and </w:t>
                  </w:r>
                  <w:proofErr w:type="spellStart"/>
                  <w:r w:rsidRPr="00835A4C">
                    <w:rPr>
                      <w:rFonts w:eastAsiaTheme="minorHAnsi"/>
                      <w:sz w:val="20"/>
                    </w:rPr>
                    <w:t>DBs.</w:t>
                  </w:r>
                  <w:proofErr w:type="spellEnd"/>
                </w:p>
                <w:p w14:paraId="612F3D51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Good understanding of ne</w:t>
                  </w:r>
                  <w:r w:rsidR="007D04D1">
                    <w:rPr>
                      <w:rFonts w:eastAsiaTheme="minorHAnsi"/>
                      <w:sz w:val="20"/>
                    </w:rPr>
                    <w:t xml:space="preserve">tworking concepts, </w:t>
                  </w:r>
                  <w:r w:rsidRPr="00835A4C">
                    <w:rPr>
                      <w:rFonts w:eastAsiaTheme="minorHAnsi"/>
                      <w:sz w:val="20"/>
                    </w:rPr>
                    <w:t>designing Azure Virtual Network, Implementing Site-to-Site VPN and Network Security Groups (NSG)</w:t>
                  </w:r>
                </w:p>
                <w:p w14:paraId="6C5038D8" w14:textId="77777777" w:rsidR="00835A4C" w:rsidRPr="00835A4C" w:rsidRDefault="00835A4C" w:rsidP="00835A4C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835A4C">
                    <w:rPr>
                      <w:rFonts w:eastAsiaTheme="minorHAnsi"/>
                      <w:sz w:val="20"/>
                    </w:rPr>
                    <w:t>Good understanding of Azure Web App hosting plans and experience of Implementing, deploying, and configuring Azure Websites.</w:t>
                  </w:r>
                </w:p>
                <w:p w14:paraId="5CA1B04D" w14:textId="77777777" w:rsidR="00601B9B" w:rsidRDefault="007845A2" w:rsidP="00601B9B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>
                    <w:rPr>
                      <w:rFonts w:eastAsiaTheme="minorHAnsi"/>
                      <w:sz w:val="20"/>
                    </w:rPr>
                    <w:t>Good understanding of Azure SQ,</w:t>
                  </w:r>
                  <w:r w:rsidR="00835A4C" w:rsidRPr="007845A2">
                    <w:rPr>
                      <w:rFonts w:eastAsiaTheme="minorHAnsi"/>
                      <w:sz w:val="20"/>
                    </w:rPr>
                    <w:t xml:space="preserve"> Azure Recovery Vault.</w:t>
                  </w:r>
                </w:p>
                <w:p w14:paraId="41F5614D" w14:textId="77777777" w:rsidR="00601B9B" w:rsidRPr="00601B9B" w:rsidRDefault="00601B9B" w:rsidP="00601B9B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601B9B">
                    <w:rPr>
                      <w:rFonts w:eastAsiaTheme="minorHAnsi"/>
                      <w:sz w:val="20"/>
                    </w:rPr>
                    <w:t>Office 365 deployment. · Managing Domains in Office 365.</w:t>
                  </w:r>
                </w:p>
                <w:p w14:paraId="7DA28CF4" w14:textId="77777777" w:rsidR="00601B9B" w:rsidRPr="00601B9B" w:rsidRDefault="00601B9B" w:rsidP="00601B9B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601B9B">
                    <w:rPr>
                      <w:rFonts w:eastAsiaTheme="minorHAnsi"/>
                      <w:sz w:val="20"/>
                    </w:rPr>
                    <w:t>Exchange Online Migration from On-prem Exchange to Online Exchange</w:t>
                  </w:r>
                </w:p>
                <w:p w14:paraId="60065F81" w14:textId="77777777" w:rsidR="00601B9B" w:rsidRPr="00601B9B" w:rsidRDefault="00601B9B" w:rsidP="00601B9B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601B9B">
                    <w:rPr>
                      <w:rFonts w:eastAsiaTheme="minorHAnsi"/>
                      <w:sz w:val="20"/>
                    </w:rPr>
                    <w:lastRenderedPageBreak/>
                    <w:t>Users and Groups and Licensing and Shared mailboxes maintenance</w:t>
                  </w:r>
                </w:p>
                <w:p w14:paraId="6F8AC33C" w14:textId="77777777" w:rsidR="00601B9B" w:rsidRPr="00601B9B" w:rsidRDefault="00601B9B" w:rsidP="00601B9B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601B9B">
                    <w:rPr>
                      <w:rFonts w:eastAsiaTheme="minorHAnsi"/>
                      <w:sz w:val="20"/>
                    </w:rPr>
                    <w:t>Implementing Directory Synchronization for migration.</w:t>
                  </w:r>
                </w:p>
                <w:p w14:paraId="3970B9CD" w14:textId="77777777" w:rsidR="00601B9B" w:rsidRPr="00601B9B" w:rsidRDefault="00601B9B" w:rsidP="00601B9B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601B9B">
                    <w:rPr>
                      <w:rFonts w:eastAsiaTheme="minorHAnsi"/>
                      <w:sz w:val="20"/>
                    </w:rPr>
                    <w:t>Deploying migration setup for multiple types of migration. (Cut-Over, IMAP, Staged and Hybrid)</w:t>
                  </w:r>
                </w:p>
                <w:p w14:paraId="3494C19E" w14:textId="77777777" w:rsidR="00036768" w:rsidRPr="00036768" w:rsidRDefault="00036768" w:rsidP="00036768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036768">
                    <w:rPr>
                      <w:rFonts w:eastAsiaTheme="minorHAnsi"/>
                      <w:sz w:val="20"/>
                    </w:rPr>
                    <w:t>Data Center Implementation and Migration - under ITIL defined Process</w:t>
                  </w:r>
                </w:p>
                <w:p w14:paraId="49D4A390" w14:textId="77777777" w:rsidR="00036768" w:rsidRPr="00036768" w:rsidRDefault="00036768" w:rsidP="00036768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036768">
                    <w:rPr>
                      <w:rFonts w:eastAsiaTheme="minorHAnsi"/>
                      <w:sz w:val="20"/>
                    </w:rPr>
                    <w:t>VMware 4.x 5.x and 6.0 Upgradation vSphere Suit Installation, Configuration, and Management, successfully Upgrade till vSphere 6.0</w:t>
                  </w:r>
                </w:p>
                <w:p w14:paraId="7D93AAFE" w14:textId="77777777" w:rsidR="00036768" w:rsidRPr="00036768" w:rsidRDefault="00036768" w:rsidP="00036768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036768">
                    <w:rPr>
                      <w:rFonts w:eastAsiaTheme="minorHAnsi"/>
                      <w:sz w:val="20"/>
                    </w:rPr>
                    <w:t>Providing IaaS &amp; PaaS platform to client</w:t>
                  </w:r>
                </w:p>
                <w:p w14:paraId="2513D0C1" w14:textId="77777777" w:rsidR="00036768" w:rsidRPr="00036768" w:rsidRDefault="00036768" w:rsidP="00036768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036768">
                    <w:rPr>
                      <w:rFonts w:eastAsiaTheme="minorHAnsi"/>
                      <w:sz w:val="20"/>
                    </w:rPr>
                    <w:t>Designed and implemented VMware infrastructure, for multi-tenant production, test and development environments</w:t>
                  </w:r>
                </w:p>
                <w:p w14:paraId="043C46F8" w14:textId="77777777" w:rsidR="00036768" w:rsidRPr="00036768" w:rsidRDefault="00036768" w:rsidP="00036768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036768">
                    <w:rPr>
                      <w:rFonts w:eastAsiaTheme="minorHAnsi"/>
                      <w:sz w:val="20"/>
                    </w:rPr>
                    <w:t>Primary escalation path for Windows Operating System support for 2008r2, 2012, 2012r2, and 2016</w:t>
                  </w:r>
                </w:p>
                <w:p w14:paraId="177B5D2E" w14:textId="77777777" w:rsidR="00036768" w:rsidRPr="00036768" w:rsidRDefault="00036768" w:rsidP="00036768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036768">
                    <w:rPr>
                      <w:rFonts w:eastAsiaTheme="minorHAnsi"/>
                      <w:sz w:val="20"/>
                    </w:rPr>
                    <w:t>Monitors overall performance to proactively identify potential issues and tune appropriately</w:t>
                  </w:r>
                </w:p>
                <w:p w14:paraId="72B27351" w14:textId="77777777" w:rsidR="00036768" w:rsidRPr="00036768" w:rsidRDefault="00036768" w:rsidP="00036768">
                  <w:pPr>
                    <w:pStyle w:val="p"/>
                    <w:numPr>
                      <w:ilvl w:val="0"/>
                      <w:numId w:val="21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036768">
                    <w:rPr>
                      <w:rFonts w:eastAsiaTheme="minorHAnsi"/>
                      <w:sz w:val="20"/>
                    </w:rPr>
                    <w:t>Coordinates installation and maintenance of software/hardware and ensures compatibility</w:t>
                  </w:r>
                </w:p>
                <w:p w14:paraId="42FEE0D0" w14:textId="77777777" w:rsidR="00601B9B" w:rsidRPr="00601B9B" w:rsidRDefault="00601B9B" w:rsidP="00601B9B">
                  <w:pPr>
                    <w:pStyle w:val="p"/>
                    <w:spacing w:line="280" w:lineRule="atLeast"/>
                    <w:rPr>
                      <w:rFonts w:eastAsiaTheme="minorHAnsi"/>
                      <w:sz w:val="20"/>
                    </w:rPr>
                  </w:pPr>
                </w:p>
                <w:p w14:paraId="4703651A" w14:textId="77777777" w:rsidR="00835A4C" w:rsidRPr="00835A4C" w:rsidRDefault="00835A4C" w:rsidP="00835A4C">
                  <w:pPr>
                    <w:pStyle w:val="p"/>
                    <w:spacing w:line="280" w:lineRule="atLeast"/>
                    <w:ind w:left="360"/>
                    <w:rPr>
                      <w:rFonts w:eastAsiaTheme="minorHAnsi"/>
                      <w:sz w:val="20"/>
                    </w:rPr>
                  </w:pPr>
                </w:p>
              </w:tc>
            </w:tr>
            <w:tr w:rsidR="00AC1D39" w:rsidRPr="001F0722" w14:paraId="3B2A6DCD" w14:textId="77777777" w:rsidTr="00345C6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0B1B8E30" w14:textId="77777777" w:rsidR="00AC1D39" w:rsidRPr="002B28B5" w:rsidRDefault="00234B41" w:rsidP="00034409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Calibri"/>
                      <w:bCs/>
                      <w:i/>
                      <w:iCs/>
                      <w:color w:val="FFFFFF" w:themeColor="background1"/>
                      <w:sz w:val="21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lastRenderedPageBreak/>
                    <w:t xml:space="preserve">VMware Admin </w:t>
                  </w:r>
                  <w:r w:rsidR="00B61110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(HIMS &amp;LIMS</w:t>
                  </w:r>
                  <w:r w:rsidR="00627E66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>)</w:t>
                  </w:r>
                  <w:r w:rsidR="00DA0D01">
                    <w:rPr>
                      <w:rFonts w:ascii="Times New Roman" w:eastAsia="Times New Roman" w:hAnsi="Times New Roman" w:cs="Times New Roman"/>
                      <w:b/>
                      <w:sz w:val="21"/>
                      <w:szCs w:val="24"/>
                      <w:lang w:val="en-GB" w:eastAsia="en-GB"/>
                    </w:rPr>
                    <w:t xml:space="preserve"> </w:t>
                  </w:r>
                  <w:r w:rsidR="00DA0D01">
                    <w:rPr>
                      <w:rFonts w:ascii="Times New Roman" w:hAnsi="Times New Roman" w:cs="Times New Roman"/>
                      <w:b/>
                    </w:rPr>
                    <w:t>Suvarna Technosoft Pvt Ltd</w:t>
                  </w:r>
                  <w:r w:rsidR="002B28B5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="002B28B5">
                    <w:rPr>
                      <w:rFonts w:ascii="Times New Roman" w:hAnsi="Times New Roman" w:cs="Times New Roman"/>
                    </w:rPr>
                    <w:t>(</w:t>
                  </w:r>
                  <w:r w:rsidR="0030768F">
                    <w:rPr>
                      <w:rFonts w:ascii="Times New Roman" w:hAnsi="Times New Roman" w:cs="Times New Roman"/>
                    </w:rPr>
                    <w:t>July</w:t>
                  </w:r>
                  <w:r w:rsidR="002B28B5">
                    <w:rPr>
                      <w:rFonts w:ascii="Times New Roman" w:hAnsi="Times New Roman" w:cs="Times New Roman"/>
                    </w:rPr>
                    <w:t>’1</w:t>
                  </w:r>
                  <w:r w:rsidR="0030768F">
                    <w:rPr>
                      <w:rFonts w:ascii="Times New Roman" w:hAnsi="Times New Roman" w:cs="Times New Roman"/>
                    </w:rPr>
                    <w:t>2</w:t>
                  </w:r>
                  <w:r w:rsidR="002B28B5">
                    <w:rPr>
                      <w:rFonts w:ascii="Times New Roman" w:hAnsi="Times New Roman" w:cs="Times New Roman"/>
                    </w:rPr>
                    <w:t xml:space="preserve"> – </w:t>
                  </w:r>
                  <w:r w:rsidR="0030768F">
                    <w:rPr>
                      <w:rFonts w:ascii="Times New Roman" w:hAnsi="Times New Roman" w:cs="Times New Roman"/>
                    </w:rPr>
                    <w:t>Dec</w:t>
                  </w:r>
                  <w:r w:rsidR="002B28B5">
                    <w:rPr>
                      <w:rFonts w:ascii="Times New Roman" w:hAnsi="Times New Roman" w:cs="Times New Roman"/>
                    </w:rPr>
                    <w:t>’</w:t>
                  </w:r>
                  <w:r w:rsidR="0030768F">
                    <w:rPr>
                      <w:rFonts w:ascii="Times New Roman" w:hAnsi="Times New Roman" w:cs="Times New Roman"/>
                    </w:rPr>
                    <w:t>16</w:t>
                  </w:r>
                  <w:r w:rsidR="002B28B5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AC1D39" w:rsidRPr="001F0722" w14:paraId="1FF69D94" w14:textId="77777777" w:rsidTr="00345C6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5C32B4F" w14:textId="77777777" w:rsidR="00867DEC" w:rsidRDefault="00867DEC" w:rsidP="00867DEC">
                  <w:pPr>
                    <w:pStyle w:val="ListParagrap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</w:p>
                <w:p w14:paraId="0B616DBD" w14:textId="77777777" w:rsidR="00867DEC" w:rsidRDefault="00867DEC" w:rsidP="00867DEC">
                  <w:pPr>
                    <w:pStyle w:val="ListParagrap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</w:p>
                <w:p w14:paraId="33BB9EB0" w14:textId="77777777" w:rsidR="00812455" w:rsidRPr="00D8683F" w:rsidRDefault="00D8683F" w:rsidP="00D8683F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D8683F">
                    <w:rPr>
                      <w:rFonts w:ascii="Times New Roman" w:hAnsi="Times New Roman" w:cs="Times New Roman"/>
                      <w:sz w:val="20"/>
                      <w:szCs w:val="24"/>
                    </w:rPr>
                    <w:t xml:space="preserve">Install, configure VMware ESX, </w:t>
                  </w:r>
                  <w:proofErr w:type="spellStart"/>
                  <w:r w:rsidRPr="00D8683F">
                    <w:rPr>
                      <w:rFonts w:ascii="Times New Roman" w:hAnsi="Times New Roman" w:cs="Times New Roman"/>
                      <w:sz w:val="20"/>
                      <w:szCs w:val="24"/>
                    </w:rPr>
                    <w:t>ESXi</w:t>
                  </w:r>
                  <w:proofErr w:type="spellEnd"/>
                  <w:r w:rsidRPr="00D8683F">
                    <w:rPr>
                      <w:rFonts w:ascii="Times New Roman" w:hAnsi="Times New Roman" w:cs="Times New Roman"/>
                      <w:sz w:val="20"/>
                      <w:szCs w:val="24"/>
                    </w:rPr>
                    <w:t xml:space="preserve">, within vSphere 4 and 5 environments with Virtual Center management, Consolidated Backup, DRS, HA, </w:t>
                  </w:r>
                  <w:proofErr w:type="spellStart"/>
                  <w:r w:rsidRPr="00D8683F">
                    <w:rPr>
                      <w:rFonts w:ascii="Times New Roman" w:hAnsi="Times New Roman" w:cs="Times New Roman"/>
                      <w:sz w:val="20"/>
                      <w:szCs w:val="24"/>
                    </w:rPr>
                    <w:t>vMotion</w:t>
                  </w:r>
                  <w:proofErr w:type="spellEnd"/>
                </w:p>
                <w:p w14:paraId="3FC3942A" w14:textId="77777777" w:rsidR="00D8683F" w:rsidRPr="00D8683F" w:rsidRDefault="00D8683F" w:rsidP="00D8683F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D8683F">
                    <w:rPr>
                      <w:rFonts w:eastAsiaTheme="minorHAnsi"/>
                      <w:sz w:val="20"/>
                    </w:rPr>
                    <w:t>User and group Management – Creation, deletion, and Modification of users/Groups in AD</w:t>
                  </w:r>
                </w:p>
                <w:p w14:paraId="4D17DB03" w14:textId="77777777" w:rsidR="00D8683F" w:rsidRDefault="00D8683F" w:rsidP="00D8683F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D8683F">
                    <w:rPr>
                      <w:rFonts w:eastAsiaTheme="minorHAnsi"/>
                      <w:sz w:val="20"/>
                    </w:rPr>
                    <w:t>Implementation of Group Policies on OU</w:t>
                  </w:r>
                </w:p>
                <w:p w14:paraId="2739CE12" w14:textId="77777777" w:rsidR="00BE7D3A" w:rsidRPr="00BE7D3A" w:rsidRDefault="00BE7D3A" w:rsidP="00BE7D3A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BE7D3A">
                    <w:rPr>
                      <w:rFonts w:eastAsiaTheme="minorHAnsi"/>
                      <w:sz w:val="20"/>
                    </w:rPr>
                    <w:t>Training end users on usage of computer hardware and software.</w:t>
                  </w:r>
                </w:p>
                <w:p w14:paraId="6FA3430E" w14:textId="77777777" w:rsidR="00BE7D3A" w:rsidRPr="00BE7D3A" w:rsidRDefault="00BE7D3A" w:rsidP="00BE7D3A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BE7D3A">
                    <w:rPr>
                      <w:rFonts w:eastAsiaTheme="minorHAnsi"/>
                      <w:sz w:val="20"/>
                    </w:rPr>
                    <w:t>Ensuring security and upgrades are applied to desktops and laptops and kept up to date</w:t>
                  </w:r>
                </w:p>
                <w:p w14:paraId="65506AF7" w14:textId="77777777" w:rsidR="00BE7D3A" w:rsidRPr="00BE7D3A" w:rsidRDefault="00BE7D3A" w:rsidP="00BE7D3A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BE7D3A">
                    <w:rPr>
                      <w:rFonts w:eastAsiaTheme="minorHAnsi"/>
                      <w:sz w:val="20"/>
                    </w:rPr>
                    <w:t>Troubleshooting hardware/software problems, system failures and LAN connectivity issues.</w:t>
                  </w:r>
                </w:p>
                <w:p w14:paraId="592481BC" w14:textId="77777777" w:rsidR="00BE7D3A" w:rsidRPr="00BE7D3A" w:rsidRDefault="00BE7D3A" w:rsidP="00BE7D3A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BE7D3A">
                    <w:rPr>
                      <w:rFonts w:eastAsiaTheme="minorHAnsi"/>
                      <w:sz w:val="20"/>
                    </w:rPr>
                    <w:t>Configuration and Maintenance of Network Printers. Providing desktop and server support assistance to End users</w:t>
                  </w:r>
                </w:p>
                <w:p w14:paraId="6891FABC" w14:textId="77777777" w:rsidR="00BE7D3A" w:rsidRDefault="00BE7D3A" w:rsidP="00BE7D3A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BE7D3A">
                    <w:rPr>
                      <w:rFonts w:eastAsiaTheme="minorHAnsi"/>
                      <w:sz w:val="20"/>
                    </w:rPr>
                    <w:t xml:space="preserve">Working on Dell DRAC and HP </w:t>
                  </w:r>
                  <w:proofErr w:type="spellStart"/>
                  <w:r w:rsidRPr="00BE7D3A">
                    <w:rPr>
                      <w:rFonts w:eastAsiaTheme="minorHAnsi"/>
                      <w:sz w:val="20"/>
                    </w:rPr>
                    <w:t>iLO</w:t>
                  </w:r>
                  <w:proofErr w:type="spellEnd"/>
                </w:p>
                <w:p w14:paraId="434CFEA6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Deploy an</w:t>
                  </w:r>
                  <w:r w:rsidR="00962FE6">
                    <w:rPr>
                      <w:rFonts w:eastAsiaTheme="minorHAnsi"/>
                      <w:sz w:val="20"/>
                    </w:rPr>
                    <w:t>d Manage the Azure Services,</w:t>
                  </w:r>
                  <w:r w:rsidRPr="001A5780">
                    <w:rPr>
                      <w:rFonts w:eastAsiaTheme="minorHAnsi"/>
                      <w:sz w:val="20"/>
                    </w:rPr>
                    <w:t xml:space="preserve"> Virtual Machines,</w:t>
                  </w:r>
                  <w:r w:rsidR="00962FE6">
                    <w:rPr>
                      <w:rFonts w:eastAsiaTheme="minorHAnsi"/>
                      <w:sz w:val="20"/>
                    </w:rPr>
                    <w:t xml:space="preserve"> Web Apps, Storage, and Virtual </w:t>
                  </w:r>
                  <w:r w:rsidRPr="001A5780">
                    <w:rPr>
                      <w:rFonts w:eastAsiaTheme="minorHAnsi"/>
                      <w:sz w:val="20"/>
                    </w:rPr>
                    <w:t>Networks.</w:t>
                  </w:r>
                </w:p>
                <w:p w14:paraId="7BD205E9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Set Up the Auto scaling in Azure, Deploying VMs into Azure Virtual Networks.</w:t>
                  </w:r>
                </w:p>
                <w:p w14:paraId="4339B328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Configuring storage account access, diagnostics &amp; monitoring.</w:t>
                  </w:r>
                </w:p>
                <w:p w14:paraId="179AD495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Deploy and Manage the Azure Services like Virtual Machines,</w:t>
                  </w:r>
                  <w:r w:rsidR="00962FE6">
                    <w:rPr>
                      <w:rFonts w:eastAsiaTheme="minorHAnsi"/>
                      <w:sz w:val="20"/>
                    </w:rPr>
                    <w:t xml:space="preserve"> Web Apps, Storage, and </w:t>
                  </w:r>
                  <w:proofErr w:type="spellStart"/>
                  <w:r w:rsidR="00962FE6">
                    <w:rPr>
                      <w:rFonts w:eastAsiaTheme="minorHAnsi"/>
                      <w:sz w:val="20"/>
                    </w:rPr>
                    <w:t>Virtual</w:t>
                  </w:r>
                  <w:r w:rsidRPr="001A5780">
                    <w:rPr>
                      <w:rFonts w:eastAsiaTheme="minorHAnsi"/>
                      <w:sz w:val="20"/>
                    </w:rPr>
                    <w:t>Networks</w:t>
                  </w:r>
                  <w:proofErr w:type="spellEnd"/>
                  <w:r w:rsidRPr="001A5780">
                    <w:rPr>
                      <w:rFonts w:eastAsiaTheme="minorHAnsi"/>
                      <w:sz w:val="20"/>
                    </w:rPr>
                    <w:t>.</w:t>
                  </w:r>
                </w:p>
                <w:p w14:paraId="29DA23CF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Setup/Managing Linux Servers and Windows on Amazon (EC2, EBS, ELB, SSL, Security Groups, RDS and IAM).</w:t>
                  </w:r>
                </w:p>
                <w:p w14:paraId="309C8136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 xml:space="preserve">Setup/Managing VPC, Subnets; make connection between different zones; </w:t>
                  </w:r>
                  <w:r w:rsidR="004D623E" w:rsidRPr="001A5780">
                    <w:rPr>
                      <w:rFonts w:eastAsiaTheme="minorHAnsi"/>
                      <w:sz w:val="20"/>
                    </w:rPr>
                    <w:t>blocking</w:t>
                  </w:r>
                  <w:r w:rsidRPr="001A5780">
                    <w:rPr>
                      <w:rFonts w:eastAsiaTheme="minorHAnsi"/>
                      <w:sz w:val="20"/>
                    </w:rPr>
                    <w:t xml:space="preserve"> suspicious </w:t>
                  </w:r>
                  <w:proofErr w:type="spellStart"/>
                  <w:r w:rsidRPr="001A5780">
                    <w:rPr>
                      <w:rFonts w:eastAsiaTheme="minorHAnsi"/>
                      <w:sz w:val="20"/>
                    </w:rPr>
                    <w:t>ip</w:t>
                  </w:r>
                  <w:proofErr w:type="spellEnd"/>
                  <w:r w:rsidRPr="001A5780">
                    <w:rPr>
                      <w:rFonts w:eastAsiaTheme="minorHAnsi"/>
                      <w:sz w:val="20"/>
                    </w:rPr>
                    <w:t>/subnet via ACL.</w:t>
                  </w:r>
                </w:p>
                <w:p w14:paraId="7F15B341" w14:textId="77777777" w:rsidR="001A5780" w:rsidRPr="004D623E" w:rsidRDefault="001A5780" w:rsidP="00876BA4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4D623E">
                    <w:rPr>
                      <w:rFonts w:eastAsiaTheme="minorHAnsi"/>
                      <w:sz w:val="20"/>
                    </w:rPr>
                    <w:t xml:space="preserve">Troubleshooting AWS </w:t>
                  </w:r>
                  <w:r w:rsidR="004325F9" w:rsidRPr="004D623E">
                    <w:rPr>
                      <w:rFonts w:eastAsiaTheme="minorHAnsi"/>
                      <w:sz w:val="20"/>
                    </w:rPr>
                    <w:t>Auto scaling</w:t>
                  </w:r>
                  <w:r w:rsidRPr="004D623E">
                    <w:rPr>
                      <w:rFonts w:eastAsiaTheme="minorHAnsi"/>
                      <w:sz w:val="20"/>
                    </w:rPr>
                    <w:t xml:space="preserve"> a</w:t>
                  </w:r>
                  <w:r w:rsidR="004D623E">
                    <w:rPr>
                      <w:rFonts w:eastAsiaTheme="minorHAnsi"/>
                      <w:sz w:val="20"/>
                    </w:rPr>
                    <w:t xml:space="preserve">nd EC2 instances related issues, </w:t>
                  </w:r>
                  <w:r w:rsidRPr="004D623E">
                    <w:rPr>
                      <w:rFonts w:eastAsiaTheme="minorHAnsi"/>
                      <w:sz w:val="20"/>
                    </w:rPr>
                    <w:t>Creating IAM policies, and IAM Roles,</w:t>
                  </w:r>
                </w:p>
                <w:p w14:paraId="7E8ABF1E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Configuring AWS Elastic Load balancer and Pre-warming Elastic Load Balancer as required</w:t>
                  </w:r>
                </w:p>
                <w:p w14:paraId="2BD2E181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Creating/Managing AMI/Snapshots/Volumes, Upgrade/downgrade AWS resources (CPU, Memory, EBS)</w:t>
                  </w:r>
                </w:p>
                <w:p w14:paraId="5421D23A" w14:textId="77777777" w:rsidR="001A5780" w:rsidRPr="00473551" w:rsidRDefault="001A5780" w:rsidP="00795861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473551">
                    <w:rPr>
                      <w:rFonts w:eastAsiaTheme="minorHAnsi"/>
                      <w:sz w:val="20"/>
                    </w:rPr>
                    <w:t>Creating AW</w:t>
                  </w:r>
                  <w:r w:rsidR="00473551" w:rsidRPr="00473551">
                    <w:rPr>
                      <w:rFonts w:eastAsiaTheme="minorHAnsi"/>
                      <w:sz w:val="20"/>
                    </w:rPr>
                    <w:t xml:space="preserve">S Instances and Resources Bills, </w:t>
                  </w:r>
                  <w:r w:rsidRPr="00473551">
                    <w:rPr>
                      <w:rFonts w:eastAsiaTheme="minorHAnsi"/>
                      <w:sz w:val="20"/>
                    </w:rPr>
                    <w:t>Create/Managing buckets on S3 and store DB and logs backup, upload images for CDN service.</w:t>
                  </w:r>
                </w:p>
                <w:p w14:paraId="308AD609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Setup/Managing Databases on Amazon RDS. Monitoring servers through Amazon Cloud Watch, SNS.</w:t>
                  </w:r>
                </w:p>
                <w:p w14:paraId="5941DE60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Creating/Managing DNS records on Amazon Route 53 and go-daddy panel.</w:t>
                  </w:r>
                </w:p>
                <w:p w14:paraId="4EFCF12D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Configuration of Auto scaling policies of EC2 instances based on CPU and memory</w:t>
                  </w:r>
                </w:p>
                <w:p w14:paraId="58BD1F31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t>Created S3 buckets and managed policies using IAM roles for S3 buckets and used S3 bucket and Glacier for storing historical data.</w:t>
                  </w:r>
                </w:p>
                <w:p w14:paraId="6A627E74" w14:textId="77777777" w:rsidR="001A5780" w:rsidRPr="001A5780" w:rsidRDefault="001A5780" w:rsidP="001A5780">
                  <w:pPr>
                    <w:pStyle w:val="p"/>
                    <w:numPr>
                      <w:ilvl w:val="0"/>
                      <w:numId w:val="25"/>
                    </w:numPr>
                    <w:spacing w:line="280" w:lineRule="atLeast"/>
                    <w:rPr>
                      <w:rFonts w:eastAsiaTheme="minorHAnsi"/>
                      <w:sz w:val="20"/>
                    </w:rPr>
                  </w:pPr>
                  <w:r w:rsidRPr="001A5780">
                    <w:rPr>
                      <w:rFonts w:eastAsiaTheme="minorHAnsi"/>
                      <w:sz w:val="20"/>
                    </w:rPr>
                    <w:lastRenderedPageBreak/>
                    <w:t>Volume management in AWS EC2 instances while the site is undergoing maintenance.</w:t>
                  </w:r>
                </w:p>
                <w:p w14:paraId="5F9A184F" w14:textId="77777777" w:rsidR="001A5780" w:rsidRPr="00BE7D3A" w:rsidRDefault="001A5780" w:rsidP="001A5780">
                  <w:pPr>
                    <w:pStyle w:val="p"/>
                    <w:spacing w:line="280" w:lineRule="atLeast"/>
                    <w:rPr>
                      <w:rFonts w:eastAsiaTheme="minorHAnsi"/>
                      <w:sz w:val="20"/>
                    </w:rPr>
                  </w:pPr>
                </w:p>
                <w:p w14:paraId="35A36551" w14:textId="77777777" w:rsidR="00D8683F" w:rsidRPr="00D8683F" w:rsidRDefault="00D8683F" w:rsidP="00D8683F">
                  <w:pPr>
                    <w:spacing w:after="240"/>
                    <w:rPr>
                      <w:rFonts w:ascii="Times New Roman" w:hAnsi="Times New Roman" w:cs="Times New Roman"/>
                    </w:rPr>
                  </w:pPr>
                </w:p>
                <w:p w14:paraId="5872AD5D" w14:textId="77777777" w:rsidR="00FB63F4" w:rsidRDefault="00FB63F4" w:rsidP="00812455">
                  <w:pPr>
                    <w:pStyle w:val="ListParagraph"/>
                    <w:spacing w:after="240"/>
                    <w:rPr>
                      <w:rFonts w:ascii="Times New Roman" w:hAnsi="Times New Roman" w:cs="Times New Roman"/>
                    </w:rPr>
                  </w:pPr>
                </w:p>
                <w:p w14:paraId="4271B9ED" w14:textId="77777777" w:rsidR="00FB63F4" w:rsidRPr="00812455" w:rsidRDefault="00FB63F4" w:rsidP="00812455">
                  <w:pPr>
                    <w:pStyle w:val="ListParagraph"/>
                    <w:spacing w:after="240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308007F" w14:textId="77777777" w:rsidR="00D372EE" w:rsidRPr="00132901" w:rsidRDefault="00D372EE" w:rsidP="009561C3">
            <w:pPr>
              <w:autoSpaceDE w:val="0"/>
              <w:autoSpaceDN w:val="0"/>
              <w:adjustRightInd w:val="0"/>
              <w:spacing w:line="360" w:lineRule="auto"/>
              <w:rPr>
                <w:rFonts w:ascii="Trebuchet MS" w:hAnsi="Trebuchet MS" w:cs="Calibri"/>
                <w:bCs/>
                <w:iCs/>
                <w:color w:val="000000"/>
                <w:sz w:val="20"/>
                <w:szCs w:val="20"/>
              </w:rPr>
            </w:pPr>
          </w:p>
        </w:tc>
      </w:tr>
      <w:tr w:rsidR="0094659C" w:rsidRPr="00707254" w14:paraId="70F84B2E" w14:textId="77777777" w:rsidTr="00B7360C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EE1715" w14:textId="77777777" w:rsidR="0094659C" w:rsidRDefault="0094659C" w:rsidP="0094659C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</w:pPr>
          </w:p>
        </w:tc>
      </w:tr>
      <w:tr w:rsidR="00861306" w:rsidRPr="00707254" w14:paraId="750F360C" w14:textId="77777777" w:rsidTr="00B7360C">
        <w:tc>
          <w:tcPr>
            <w:tcW w:w="9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6919A7" w14:textId="77777777" w:rsidR="00915B2D" w:rsidRPr="00707254" w:rsidRDefault="00915B2D" w:rsidP="00132901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  <w:b/>
              </w:rPr>
            </w:pPr>
            <w:r w:rsidRPr="00707254">
              <w:rPr>
                <w:rFonts w:ascii="Trebuchet MS" w:hAnsi="Trebuchet MS"/>
                <w:b/>
              </w:rPr>
              <w:t>CREDENTIAL</w:t>
            </w:r>
            <w:r w:rsidR="00B06D35" w:rsidRPr="00707254">
              <w:rPr>
                <w:rFonts w:ascii="Trebuchet MS" w:hAnsi="Trebuchet MS"/>
                <w:b/>
              </w:rPr>
              <w:t>S</w:t>
            </w:r>
            <w:r w:rsidR="006C74A1" w:rsidRPr="00707254">
              <w:rPr>
                <w:rFonts w:ascii="Trebuchet MS" w:hAnsi="Trebuchet MS"/>
                <w:b/>
              </w:rPr>
              <w:t>,</w:t>
            </w:r>
            <w:r w:rsidR="00B06D35" w:rsidRPr="00707254">
              <w:rPr>
                <w:rFonts w:ascii="Trebuchet MS" w:hAnsi="Trebuchet MS"/>
                <w:b/>
              </w:rPr>
              <w:t xml:space="preserve"> APPRECIATION</w:t>
            </w:r>
            <w:r w:rsidR="006C74A1" w:rsidRPr="00707254">
              <w:rPr>
                <w:rFonts w:ascii="Trebuchet MS" w:hAnsi="Trebuchet MS"/>
                <w:b/>
              </w:rPr>
              <w:t xml:space="preserve">S &amp; PERSONAL INFORMATION </w:t>
            </w:r>
          </w:p>
          <w:tbl>
            <w:tblPr>
              <w:tblStyle w:val="TableGrid"/>
              <w:tblW w:w="108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27"/>
              <w:gridCol w:w="8723"/>
            </w:tblGrid>
            <w:tr w:rsidR="00DA2041" w:rsidRPr="00707254" w14:paraId="4B755833" w14:textId="77777777" w:rsidTr="00DA2041">
              <w:trPr>
                <w:trHeight w:val="302"/>
              </w:trPr>
              <w:tc>
                <w:tcPr>
                  <w:tcW w:w="980" w:type="pct"/>
                </w:tcPr>
                <w:p w14:paraId="5B09CB8C" w14:textId="77777777" w:rsidR="00915B2D" w:rsidRDefault="008D30CB" w:rsidP="00947C89">
                  <w:pPr>
                    <w:spacing w:before="240" w:line="360" w:lineRule="auto"/>
                    <w:ind w:left="-108" w:right="-392" w:firstLine="284"/>
                    <w:rPr>
                      <w:rFonts w:ascii="Trebuchet MS" w:hAnsi="Trebuchet M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0"/>
                      <w:szCs w:val="20"/>
                    </w:rPr>
                    <w:t>Qualification</w:t>
                  </w:r>
                </w:p>
                <w:p w14:paraId="21D29653" w14:textId="77777777" w:rsidR="008D30CB" w:rsidRPr="00707254" w:rsidRDefault="008D30CB" w:rsidP="00947C89">
                  <w:pPr>
                    <w:spacing w:before="240" w:line="360" w:lineRule="auto"/>
                    <w:ind w:left="-108" w:right="-392" w:firstLine="284"/>
                    <w:rPr>
                      <w:rFonts w:ascii="Trebuchet MS" w:hAnsi="Trebuchet MS"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0"/>
                      <w:szCs w:val="20"/>
                    </w:rPr>
                    <w:t>Birthdate</w:t>
                  </w:r>
                </w:p>
              </w:tc>
              <w:tc>
                <w:tcPr>
                  <w:tcW w:w="4020" w:type="pct"/>
                </w:tcPr>
                <w:p w14:paraId="26DDB590" w14:textId="77777777" w:rsidR="008D30CB" w:rsidRDefault="001110FD" w:rsidP="008D30CB">
                  <w:pPr>
                    <w:spacing w:before="240" w:line="360" w:lineRule="auto"/>
                    <w:ind w:left="-108" w:right="-392" w:firstLine="284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Post-Graduation </w:t>
                  </w:r>
                  <w:r w:rsidR="00947C89" w:rsidRPr="00F41090">
                    <w:rPr>
                      <w:rFonts w:ascii="Times New Roman" w:hAnsi="Times New Roman" w:cs="Times New Roman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</w:rPr>
                    <w:t>MSC CS</w:t>
                  </w:r>
                </w:p>
                <w:p w14:paraId="228B0CC3" w14:textId="77777777" w:rsidR="008D30CB" w:rsidRPr="008D30CB" w:rsidRDefault="001110FD" w:rsidP="001110FD">
                  <w:pPr>
                    <w:spacing w:before="240" w:line="360" w:lineRule="auto"/>
                    <w:ind w:left="-108" w:right="-392" w:firstLine="284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16/07</w:t>
                  </w:r>
                  <w:r w:rsidR="008D30CB">
                    <w:rPr>
                      <w:rFonts w:ascii="Times New Roman" w:hAnsi="Times New Roman" w:cs="Times New Roman"/>
                    </w:rPr>
                    <w:t>/19</w:t>
                  </w:r>
                  <w:r>
                    <w:rPr>
                      <w:rFonts w:ascii="Times New Roman" w:hAnsi="Times New Roman" w:cs="Times New Roman"/>
                    </w:rPr>
                    <w:t>88</w:t>
                  </w:r>
                </w:p>
              </w:tc>
            </w:tr>
            <w:tr w:rsidR="008D30CB" w:rsidRPr="00707254" w14:paraId="11EC583F" w14:textId="77777777" w:rsidTr="00DA2041">
              <w:trPr>
                <w:trHeight w:val="302"/>
              </w:trPr>
              <w:tc>
                <w:tcPr>
                  <w:tcW w:w="980" w:type="pct"/>
                </w:tcPr>
                <w:p w14:paraId="6FC581AE" w14:textId="77777777" w:rsidR="008D30CB" w:rsidRDefault="008D30CB" w:rsidP="008D30CB">
                  <w:pPr>
                    <w:spacing w:before="240" w:line="360" w:lineRule="auto"/>
                    <w:ind w:right="-392"/>
                    <w:rPr>
                      <w:rFonts w:ascii="Trebuchet MS" w:hAnsi="Trebuchet M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20"/>
                      <w:szCs w:val="20"/>
                    </w:rPr>
                    <w:t xml:space="preserve">   Languages</w:t>
                  </w:r>
                </w:p>
              </w:tc>
              <w:tc>
                <w:tcPr>
                  <w:tcW w:w="4020" w:type="pct"/>
                </w:tcPr>
                <w:p w14:paraId="070CD24C" w14:textId="77777777" w:rsidR="008D30CB" w:rsidRPr="00F41090" w:rsidRDefault="008A438A" w:rsidP="001110FD">
                  <w:pPr>
                    <w:spacing w:before="240" w:line="360" w:lineRule="auto"/>
                    <w:ind w:left="-108" w:right="-392" w:firstLine="284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English, Hindi, </w:t>
                  </w:r>
                  <w:r w:rsidR="001110FD">
                    <w:rPr>
                      <w:rFonts w:ascii="Times New Roman" w:hAnsi="Times New Roman" w:cs="Times New Roman"/>
                    </w:rPr>
                    <w:t>Telugu</w:t>
                  </w:r>
                </w:p>
              </w:tc>
            </w:tr>
          </w:tbl>
          <w:p w14:paraId="330229ED" w14:textId="77777777" w:rsidR="00915B2D" w:rsidRPr="00707254" w:rsidRDefault="00915B2D" w:rsidP="009561C3">
            <w:pPr>
              <w:spacing w:line="360" w:lineRule="auto"/>
              <w:rPr>
                <w:rFonts w:ascii="Trebuchet MS" w:hAnsi="Trebuchet MS"/>
              </w:rPr>
            </w:pPr>
          </w:p>
        </w:tc>
      </w:tr>
      <w:tr w:rsidR="00861306" w:rsidRPr="00707254" w14:paraId="0CFC2645" w14:textId="77777777" w:rsidTr="00B7360C">
        <w:tc>
          <w:tcPr>
            <w:tcW w:w="963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99591A" w14:textId="77777777" w:rsidR="0055000D" w:rsidRPr="00707254" w:rsidRDefault="00C051DE" w:rsidP="00132901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  <w:sz w:val="20"/>
                <w:szCs w:val="20"/>
              </w:rPr>
            </w:pPr>
            <w:r w:rsidRPr="00707254">
              <w:rPr>
                <w:rFonts w:ascii="Trebuchet MS" w:hAnsi="Trebuchet MS"/>
                <w:b/>
              </w:rPr>
              <w:t>SOCIAL CONNECT</w:t>
            </w:r>
          </w:p>
        </w:tc>
      </w:tr>
      <w:tr w:rsidR="005D1EE2" w:rsidRPr="00707254" w14:paraId="1434A4F4" w14:textId="77777777" w:rsidTr="00B7360C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54E727" w14:textId="77777777" w:rsidR="00821E22" w:rsidRPr="00707254" w:rsidRDefault="006826A9" w:rsidP="000E2AE0">
            <w:pPr>
              <w:spacing w:before="240" w:line="360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707254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LinkedIn :  </w:t>
            </w:r>
            <w:r w:rsidR="00093ABC">
              <w:rPr>
                <w:rFonts w:ascii="Trebuchet MS" w:hAnsi="Trebuchet MS"/>
                <w:b/>
                <w:bCs/>
                <w:sz w:val="20"/>
                <w:szCs w:val="20"/>
              </w:rPr>
              <w:t>https://www</w:t>
            </w:r>
            <w:r w:rsidR="00DF2259" w:rsidRPr="00DF2259">
              <w:rPr>
                <w:rFonts w:ascii="Trebuchet MS" w:hAnsi="Trebuchet MS"/>
                <w:b/>
                <w:bCs/>
                <w:sz w:val="20"/>
                <w:szCs w:val="20"/>
              </w:rPr>
              <w:t>.linkedin.com/in/</w:t>
            </w:r>
            <w:r w:rsidR="000E2AE0">
              <w:rPr>
                <w:rFonts w:ascii="Trebuchet MS" w:hAnsi="Trebuchet MS"/>
                <w:b/>
                <w:bCs/>
                <w:sz w:val="20"/>
                <w:szCs w:val="20"/>
              </w:rPr>
              <w:t>ravinderreddygavinolla/</w:t>
            </w:r>
          </w:p>
        </w:tc>
      </w:tr>
    </w:tbl>
    <w:p w14:paraId="42A8D9B1" w14:textId="73BED0EC" w:rsidR="000F5F1E" w:rsidRPr="00DF2259" w:rsidRDefault="000F5F1E" w:rsidP="00DF2259">
      <w:pPr>
        <w:rPr>
          <w:color w:val="000000" w:themeColor="text1"/>
        </w:rPr>
      </w:pPr>
    </w:p>
    <w:sectPr w:rsidR="000F5F1E" w:rsidRPr="00DF2259" w:rsidSect="00922D8B">
      <w:headerReference w:type="default" r:id="rId11"/>
      <w:footerReference w:type="default" r:id="rId12"/>
      <w:pgSz w:w="12240" w:h="15840"/>
      <w:pgMar w:top="1134" w:right="1304" w:bottom="1361" w:left="130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F2BC" w14:textId="77777777" w:rsidR="005C6EB0" w:rsidRDefault="005C6EB0" w:rsidP="00030318">
      <w:pPr>
        <w:spacing w:after="0" w:line="240" w:lineRule="auto"/>
      </w:pPr>
      <w:r>
        <w:separator/>
      </w:r>
    </w:p>
  </w:endnote>
  <w:endnote w:type="continuationSeparator" w:id="0">
    <w:p w14:paraId="221CD6D2" w14:textId="77777777" w:rsidR="005C6EB0" w:rsidRDefault="005C6EB0" w:rsidP="00030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3E0A6" w14:textId="12DFB459" w:rsidR="005A20D5" w:rsidRDefault="005A20D5" w:rsidP="00DC5DB6">
    <w:pPr>
      <w:pStyle w:val="Footer"/>
      <w:tabs>
        <w:tab w:val="left" w:pos="2834"/>
        <w:tab w:val="right" w:pos="9632"/>
      </w:tabs>
    </w:pPr>
    <w:r>
      <w:tab/>
    </w:r>
    <w:r>
      <w:tab/>
    </w:r>
    <w:r>
      <w:tab/>
      <w:t xml:space="preserve">Page </w:t>
    </w:r>
    <w:sdt>
      <w:sdtPr>
        <w:id w:val="-15247104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5166">
          <w:rPr>
            <w:noProof/>
          </w:rPr>
          <w:t>8</w:t>
        </w:r>
        <w:r>
          <w:rPr>
            <w:noProof/>
          </w:rPr>
          <w:fldChar w:fldCharType="end"/>
        </w:r>
      </w:sdtContent>
    </w:sdt>
  </w:p>
  <w:p w14:paraId="6BEE0F5A" w14:textId="77777777" w:rsidR="005A20D5" w:rsidRDefault="005A20D5" w:rsidP="00DC5DB6">
    <w:pPr>
      <w:pStyle w:val="Footer"/>
      <w:tabs>
        <w:tab w:val="clear" w:pos="4680"/>
        <w:tab w:val="clear" w:pos="9360"/>
        <w:tab w:val="left" w:pos="615"/>
        <w:tab w:val="left" w:pos="5535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0ECB3" w14:textId="77777777" w:rsidR="005C6EB0" w:rsidRDefault="005C6EB0" w:rsidP="00030318">
      <w:pPr>
        <w:spacing w:after="0" w:line="240" w:lineRule="auto"/>
      </w:pPr>
      <w:r>
        <w:separator/>
      </w:r>
    </w:p>
  </w:footnote>
  <w:footnote w:type="continuationSeparator" w:id="0">
    <w:p w14:paraId="4CD38A4A" w14:textId="77777777" w:rsidR="005C6EB0" w:rsidRDefault="005C6EB0" w:rsidP="00030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B644" w14:textId="4E99EF26" w:rsidR="005A20D5" w:rsidRDefault="005A20D5" w:rsidP="00FD3DF1">
    <w:pPr>
      <w:pStyle w:val="Header"/>
      <w:ind w:left="86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B2C6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DE03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9ADC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E2F2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36D5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C867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1042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600F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DE08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663039"/>
    <w:multiLevelType w:val="hybridMultilevel"/>
    <w:tmpl w:val="852429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5B51"/>
    <w:multiLevelType w:val="hybridMultilevel"/>
    <w:tmpl w:val="1B54C5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07F8D"/>
    <w:multiLevelType w:val="hybridMultilevel"/>
    <w:tmpl w:val="3DC62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3119C"/>
    <w:multiLevelType w:val="hybridMultilevel"/>
    <w:tmpl w:val="807C7C52"/>
    <w:lvl w:ilvl="0" w:tplc="8D08DE5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D1ACA"/>
    <w:multiLevelType w:val="hybridMultilevel"/>
    <w:tmpl w:val="B6A8F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55A4E"/>
    <w:multiLevelType w:val="hybridMultilevel"/>
    <w:tmpl w:val="3A649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D5BB1"/>
    <w:multiLevelType w:val="hybridMultilevel"/>
    <w:tmpl w:val="B1C20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666D6"/>
    <w:multiLevelType w:val="hybridMultilevel"/>
    <w:tmpl w:val="E7B8142C"/>
    <w:lvl w:ilvl="0" w:tplc="8D08DE5E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D9647E"/>
    <w:multiLevelType w:val="hybridMultilevel"/>
    <w:tmpl w:val="1BF87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C434B"/>
    <w:multiLevelType w:val="hybridMultilevel"/>
    <w:tmpl w:val="B9BAB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B6585"/>
    <w:multiLevelType w:val="hybridMultilevel"/>
    <w:tmpl w:val="DF8E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E166C"/>
    <w:multiLevelType w:val="hybridMultilevel"/>
    <w:tmpl w:val="D7F43C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087312A"/>
    <w:multiLevelType w:val="multilevel"/>
    <w:tmpl w:val="85A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F517B"/>
    <w:multiLevelType w:val="hybridMultilevel"/>
    <w:tmpl w:val="62967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EE52BD"/>
    <w:multiLevelType w:val="hybridMultilevel"/>
    <w:tmpl w:val="376CA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92D67"/>
    <w:multiLevelType w:val="hybridMultilevel"/>
    <w:tmpl w:val="08C8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406B60"/>
    <w:multiLevelType w:val="hybridMultilevel"/>
    <w:tmpl w:val="FFDC5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02E93"/>
    <w:multiLevelType w:val="hybridMultilevel"/>
    <w:tmpl w:val="E71E0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EE347E"/>
    <w:multiLevelType w:val="hybridMultilevel"/>
    <w:tmpl w:val="F184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57270"/>
    <w:multiLevelType w:val="hybridMultilevel"/>
    <w:tmpl w:val="1A242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B5795"/>
    <w:multiLevelType w:val="hybridMultilevel"/>
    <w:tmpl w:val="762AC8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C07345E"/>
    <w:multiLevelType w:val="multilevel"/>
    <w:tmpl w:val="832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B2F57"/>
    <w:multiLevelType w:val="hybridMultilevel"/>
    <w:tmpl w:val="C0C84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E15E0E"/>
    <w:multiLevelType w:val="multilevel"/>
    <w:tmpl w:val="216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E30A1"/>
    <w:multiLevelType w:val="hybridMultilevel"/>
    <w:tmpl w:val="9574E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3E0BB3"/>
    <w:multiLevelType w:val="multilevel"/>
    <w:tmpl w:val="28E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2187D"/>
    <w:multiLevelType w:val="hybridMultilevel"/>
    <w:tmpl w:val="902ECC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81A36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917F41"/>
    <w:multiLevelType w:val="hybridMultilevel"/>
    <w:tmpl w:val="5792D7A8"/>
    <w:lvl w:ilvl="0" w:tplc="8D08DE5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EB2DCC"/>
    <w:multiLevelType w:val="hybridMultilevel"/>
    <w:tmpl w:val="1FE28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450419">
    <w:abstractNumId w:val="28"/>
  </w:num>
  <w:num w:numId="2" w16cid:durableId="844591455">
    <w:abstractNumId w:val="4"/>
  </w:num>
  <w:num w:numId="3" w16cid:durableId="74279719">
    <w:abstractNumId w:val="8"/>
  </w:num>
  <w:num w:numId="4" w16cid:durableId="461728484">
    <w:abstractNumId w:val="2"/>
  </w:num>
  <w:num w:numId="5" w16cid:durableId="190992711">
    <w:abstractNumId w:val="1"/>
  </w:num>
  <w:num w:numId="6" w16cid:durableId="1305162033">
    <w:abstractNumId w:val="22"/>
  </w:num>
  <w:num w:numId="7" w16cid:durableId="161629892">
    <w:abstractNumId w:val="26"/>
  </w:num>
  <w:num w:numId="8" w16cid:durableId="7997">
    <w:abstractNumId w:val="13"/>
  </w:num>
  <w:num w:numId="9" w16cid:durableId="1654984768">
    <w:abstractNumId w:val="24"/>
  </w:num>
  <w:num w:numId="10" w16cid:durableId="346752877">
    <w:abstractNumId w:val="14"/>
  </w:num>
  <w:num w:numId="11" w16cid:durableId="54594192">
    <w:abstractNumId w:val="11"/>
  </w:num>
  <w:num w:numId="12" w16cid:durableId="2129202198">
    <w:abstractNumId w:val="19"/>
  </w:num>
  <w:num w:numId="13" w16cid:durableId="894006157">
    <w:abstractNumId w:val="6"/>
  </w:num>
  <w:num w:numId="14" w16cid:durableId="28997589">
    <w:abstractNumId w:val="5"/>
  </w:num>
  <w:num w:numId="15" w16cid:durableId="50467726">
    <w:abstractNumId w:val="0"/>
  </w:num>
  <w:num w:numId="16" w16cid:durableId="821120610">
    <w:abstractNumId w:val="27"/>
  </w:num>
  <w:num w:numId="17" w16cid:durableId="350837822">
    <w:abstractNumId w:val="29"/>
  </w:num>
  <w:num w:numId="18" w16cid:durableId="217476945">
    <w:abstractNumId w:val="16"/>
  </w:num>
  <w:num w:numId="19" w16cid:durableId="1676223893">
    <w:abstractNumId w:val="21"/>
  </w:num>
  <w:num w:numId="20" w16cid:durableId="1592281011">
    <w:abstractNumId w:val="12"/>
  </w:num>
  <w:num w:numId="21" w16cid:durableId="1035813090">
    <w:abstractNumId w:val="7"/>
  </w:num>
  <w:num w:numId="22" w16cid:durableId="668295131">
    <w:abstractNumId w:val="9"/>
  </w:num>
  <w:num w:numId="23" w16cid:durableId="119807550">
    <w:abstractNumId w:val="23"/>
  </w:num>
  <w:num w:numId="24" w16cid:durableId="1017924813">
    <w:abstractNumId w:val="18"/>
  </w:num>
  <w:num w:numId="25" w16cid:durableId="76634747">
    <w:abstractNumId w:val="15"/>
  </w:num>
  <w:num w:numId="26" w16cid:durableId="545218030">
    <w:abstractNumId w:val="3"/>
  </w:num>
  <w:num w:numId="27" w16cid:durableId="1982728031">
    <w:abstractNumId w:val="10"/>
  </w:num>
  <w:num w:numId="28" w16cid:durableId="798689234">
    <w:abstractNumId w:val="20"/>
  </w:num>
  <w:num w:numId="29" w16cid:durableId="537208402">
    <w:abstractNumId w:val="25"/>
  </w:num>
  <w:num w:numId="30" w16cid:durableId="9855480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DF1"/>
    <w:rsid w:val="000025D9"/>
    <w:rsid w:val="00002E36"/>
    <w:rsid w:val="0000463D"/>
    <w:rsid w:val="00007B7E"/>
    <w:rsid w:val="00012598"/>
    <w:rsid w:val="00014DBD"/>
    <w:rsid w:val="000212A9"/>
    <w:rsid w:val="00024548"/>
    <w:rsid w:val="000265F8"/>
    <w:rsid w:val="00026EAD"/>
    <w:rsid w:val="00030318"/>
    <w:rsid w:val="000326EA"/>
    <w:rsid w:val="00034409"/>
    <w:rsid w:val="00034F94"/>
    <w:rsid w:val="00036768"/>
    <w:rsid w:val="000524AF"/>
    <w:rsid w:val="00057262"/>
    <w:rsid w:val="00064DC3"/>
    <w:rsid w:val="00065970"/>
    <w:rsid w:val="00067AE0"/>
    <w:rsid w:val="00073040"/>
    <w:rsid w:val="00083B8B"/>
    <w:rsid w:val="00090889"/>
    <w:rsid w:val="00093ABC"/>
    <w:rsid w:val="0009446B"/>
    <w:rsid w:val="00095B90"/>
    <w:rsid w:val="00096B3A"/>
    <w:rsid w:val="000A18B0"/>
    <w:rsid w:val="000A267D"/>
    <w:rsid w:val="000A4B76"/>
    <w:rsid w:val="000A6F3C"/>
    <w:rsid w:val="000B15A6"/>
    <w:rsid w:val="000C6B3D"/>
    <w:rsid w:val="000D0F65"/>
    <w:rsid w:val="000E1682"/>
    <w:rsid w:val="000E2AE0"/>
    <w:rsid w:val="000F5E19"/>
    <w:rsid w:val="000F5F1E"/>
    <w:rsid w:val="0010565A"/>
    <w:rsid w:val="001110FD"/>
    <w:rsid w:val="00112C29"/>
    <w:rsid w:val="001131DD"/>
    <w:rsid w:val="00117168"/>
    <w:rsid w:val="0012234D"/>
    <w:rsid w:val="001224C5"/>
    <w:rsid w:val="00131C70"/>
    <w:rsid w:val="001324E2"/>
    <w:rsid w:val="00132901"/>
    <w:rsid w:val="00134E78"/>
    <w:rsid w:val="00136EFE"/>
    <w:rsid w:val="0014072E"/>
    <w:rsid w:val="00141C1F"/>
    <w:rsid w:val="00143A3C"/>
    <w:rsid w:val="00144D9B"/>
    <w:rsid w:val="00164AFC"/>
    <w:rsid w:val="00165691"/>
    <w:rsid w:val="0017135A"/>
    <w:rsid w:val="00174D9E"/>
    <w:rsid w:val="00187F2F"/>
    <w:rsid w:val="001924DD"/>
    <w:rsid w:val="001957E6"/>
    <w:rsid w:val="00196885"/>
    <w:rsid w:val="001A0329"/>
    <w:rsid w:val="001A1ABE"/>
    <w:rsid w:val="001A5780"/>
    <w:rsid w:val="001B102C"/>
    <w:rsid w:val="001D0530"/>
    <w:rsid w:val="001E511E"/>
    <w:rsid w:val="001F0722"/>
    <w:rsid w:val="001F498B"/>
    <w:rsid w:val="001F7443"/>
    <w:rsid w:val="00207EF1"/>
    <w:rsid w:val="002119A3"/>
    <w:rsid w:val="00213FFD"/>
    <w:rsid w:val="00220CB9"/>
    <w:rsid w:val="00221417"/>
    <w:rsid w:val="002277BA"/>
    <w:rsid w:val="00231FAE"/>
    <w:rsid w:val="00232AD6"/>
    <w:rsid w:val="00234B41"/>
    <w:rsid w:val="002359D4"/>
    <w:rsid w:val="00237B3A"/>
    <w:rsid w:val="00255232"/>
    <w:rsid w:val="00272B5B"/>
    <w:rsid w:val="00273CAD"/>
    <w:rsid w:val="00273DFB"/>
    <w:rsid w:val="002838A5"/>
    <w:rsid w:val="002A02FD"/>
    <w:rsid w:val="002A4FA9"/>
    <w:rsid w:val="002A7EEB"/>
    <w:rsid w:val="002B28B5"/>
    <w:rsid w:val="002C6685"/>
    <w:rsid w:val="002D6557"/>
    <w:rsid w:val="002D6CEB"/>
    <w:rsid w:val="002E37FF"/>
    <w:rsid w:val="002F1EAF"/>
    <w:rsid w:val="0030411A"/>
    <w:rsid w:val="00305227"/>
    <w:rsid w:val="0030768F"/>
    <w:rsid w:val="003134F4"/>
    <w:rsid w:val="00316874"/>
    <w:rsid w:val="00325046"/>
    <w:rsid w:val="003269C1"/>
    <w:rsid w:val="003359FC"/>
    <w:rsid w:val="00344F2D"/>
    <w:rsid w:val="00360C07"/>
    <w:rsid w:val="00364B90"/>
    <w:rsid w:val="0036526E"/>
    <w:rsid w:val="00365BC9"/>
    <w:rsid w:val="00367AC5"/>
    <w:rsid w:val="003702FE"/>
    <w:rsid w:val="003725F8"/>
    <w:rsid w:val="00376211"/>
    <w:rsid w:val="0038365B"/>
    <w:rsid w:val="00390260"/>
    <w:rsid w:val="003924A8"/>
    <w:rsid w:val="003945D9"/>
    <w:rsid w:val="00396C16"/>
    <w:rsid w:val="003A6989"/>
    <w:rsid w:val="003B13BC"/>
    <w:rsid w:val="003C2872"/>
    <w:rsid w:val="003C2A44"/>
    <w:rsid w:val="003D3F9B"/>
    <w:rsid w:val="003E1B40"/>
    <w:rsid w:val="003E7E4F"/>
    <w:rsid w:val="003F3614"/>
    <w:rsid w:val="0040285A"/>
    <w:rsid w:val="00405CCE"/>
    <w:rsid w:val="0041163A"/>
    <w:rsid w:val="00420065"/>
    <w:rsid w:val="00420F75"/>
    <w:rsid w:val="00425E69"/>
    <w:rsid w:val="004325F9"/>
    <w:rsid w:val="0043501F"/>
    <w:rsid w:val="004448C5"/>
    <w:rsid w:val="004653DF"/>
    <w:rsid w:val="004654F7"/>
    <w:rsid w:val="00466C9B"/>
    <w:rsid w:val="004672F9"/>
    <w:rsid w:val="00473551"/>
    <w:rsid w:val="00480436"/>
    <w:rsid w:val="0048084D"/>
    <w:rsid w:val="00484315"/>
    <w:rsid w:val="00485E24"/>
    <w:rsid w:val="0049409F"/>
    <w:rsid w:val="004A4E58"/>
    <w:rsid w:val="004B3DDD"/>
    <w:rsid w:val="004B6A2E"/>
    <w:rsid w:val="004C3749"/>
    <w:rsid w:val="004C5086"/>
    <w:rsid w:val="004D42EC"/>
    <w:rsid w:val="004D4AD8"/>
    <w:rsid w:val="004D623E"/>
    <w:rsid w:val="004D6CB6"/>
    <w:rsid w:val="004E38E7"/>
    <w:rsid w:val="004E4A54"/>
    <w:rsid w:val="004F384D"/>
    <w:rsid w:val="004F6F99"/>
    <w:rsid w:val="005048DD"/>
    <w:rsid w:val="005064C3"/>
    <w:rsid w:val="00513BDC"/>
    <w:rsid w:val="005168A8"/>
    <w:rsid w:val="0052448C"/>
    <w:rsid w:val="005249D9"/>
    <w:rsid w:val="00525D2C"/>
    <w:rsid w:val="005303DB"/>
    <w:rsid w:val="005469C1"/>
    <w:rsid w:val="0055000D"/>
    <w:rsid w:val="00553442"/>
    <w:rsid w:val="00562C01"/>
    <w:rsid w:val="00570BE3"/>
    <w:rsid w:val="00574BDC"/>
    <w:rsid w:val="00580FFC"/>
    <w:rsid w:val="005858AB"/>
    <w:rsid w:val="00594F9D"/>
    <w:rsid w:val="005963A5"/>
    <w:rsid w:val="005A0065"/>
    <w:rsid w:val="005A14E4"/>
    <w:rsid w:val="005A20D5"/>
    <w:rsid w:val="005B210C"/>
    <w:rsid w:val="005B48E1"/>
    <w:rsid w:val="005B7D92"/>
    <w:rsid w:val="005C6AE6"/>
    <w:rsid w:val="005C6EB0"/>
    <w:rsid w:val="005D0BE9"/>
    <w:rsid w:val="005D1EE2"/>
    <w:rsid w:val="005D651F"/>
    <w:rsid w:val="005E07B8"/>
    <w:rsid w:val="005E5CE1"/>
    <w:rsid w:val="005F59F9"/>
    <w:rsid w:val="00601B9B"/>
    <w:rsid w:val="00602642"/>
    <w:rsid w:val="00605905"/>
    <w:rsid w:val="006278F5"/>
    <w:rsid w:val="00627E66"/>
    <w:rsid w:val="006322D1"/>
    <w:rsid w:val="00634D80"/>
    <w:rsid w:val="006378F0"/>
    <w:rsid w:val="00637A63"/>
    <w:rsid w:val="0064181F"/>
    <w:rsid w:val="00641991"/>
    <w:rsid w:val="00653CB2"/>
    <w:rsid w:val="00657ABB"/>
    <w:rsid w:val="00667AE0"/>
    <w:rsid w:val="00667BB9"/>
    <w:rsid w:val="006717DD"/>
    <w:rsid w:val="00673C2A"/>
    <w:rsid w:val="006826A9"/>
    <w:rsid w:val="00687A80"/>
    <w:rsid w:val="00691ACE"/>
    <w:rsid w:val="00692BFC"/>
    <w:rsid w:val="00693A39"/>
    <w:rsid w:val="00697211"/>
    <w:rsid w:val="006B1804"/>
    <w:rsid w:val="006C005E"/>
    <w:rsid w:val="006C3CC2"/>
    <w:rsid w:val="006C5968"/>
    <w:rsid w:val="006C74A1"/>
    <w:rsid w:val="006D06BE"/>
    <w:rsid w:val="006E18F0"/>
    <w:rsid w:val="006E1F54"/>
    <w:rsid w:val="006E61D7"/>
    <w:rsid w:val="006E6A75"/>
    <w:rsid w:val="006E72D2"/>
    <w:rsid w:val="006E76F3"/>
    <w:rsid w:val="006F5A1A"/>
    <w:rsid w:val="006F789A"/>
    <w:rsid w:val="0070406F"/>
    <w:rsid w:val="0070414A"/>
    <w:rsid w:val="0070688E"/>
    <w:rsid w:val="00707254"/>
    <w:rsid w:val="00710374"/>
    <w:rsid w:val="00713317"/>
    <w:rsid w:val="0071720C"/>
    <w:rsid w:val="007218A8"/>
    <w:rsid w:val="0072242E"/>
    <w:rsid w:val="00725B51"/>
    <w:rsid w:val="007261B1"/>
    <w:rsid w:val="00727D94"/>
    <w:rsid w:val="00730AA3"/>
    <w:rsid w:val="00731D3C"/>
    <w:rsid w:val="00735B34"/>
    <w:rsid w:val="007421AA"/>
    <w:rsid w:val="0074672B"/>
    <w:rsid w:val="00755F31"/>
    <w:rsid w:val="0076160F"/>
    <w:rsid w:val="00772AD7"/>
    <w:rsid w:val="0077407D"/>
    <w:rsid w:val="00775B8F"/>
    <w:rsid w:val="00780670"/>
    <w:rsid w:val="007845A2"/>
    <w:rsid w:val="00790269"/>
    <w:rsid w:val="00793A87"/>
    <w:rsid w:val="00797A62"/>
    <w:rsid w:val="007A6D1D"/>
    <w:rsid w:val="007B504F"/>
    <w:rsid w:val="007B5560"/>
    <w:rsid w:val="007C3FF0"/>
    <w:rsid w:val="007C42D8"/>
    <w:rsid w:val="007C5C74"/>
    <w:rsid w:val="007D04D1"/>
    <w:rsid w:val="007D655A"/>
    <w:rsid w:val="007E4563"/>
    <w:rsid w:val="007E6693"/>
    <w:rsid w:val="007F68A7"/>
    <w:rsid w:val="00803159"/>
    <w:rsid w:val="0080348A"/>
    <w:rsid w:val="00812455"/>
    <w:rsid w:val="00812E46"/>
    <w:rsid w:val="008211B6"/>
    <w:rsid w:val="00821E22"/>
    <w:rsid w:val="008268DB"/>
    <w:rsid w:val="00826936"/>
    <w:rsid w:val="00835A4C"/>
    <w:rsid w:val="00842E54"/>
    <w:rsid w:val="0084542B"/>
    <w:rsid w:val="0084707E"/>
    <w:rsid w:val="00861306"/>
    <w:rsid w:val="008657B5"/>
    <w:rsid w:val="0086600D"/>
    <w:rsid w:val="00867DEC"/>
    <w:rsid w:val="00870FE4"/>
    <w:rsid w:val="008740E5"/>
    <w:rsid w:val="00875CA6"/>
    <w:rsid w:val="00877F80"/>
    <w:rsid w:val="008812EF"/>
    <w:rsid w:val="00882947"/>
    <w:rsid w:val="00882C35"/>
    <w:rsid w:val="00884720"/>
    <w:rsid w:val="00885958"/>
    <w:rsid w:val="00890D86"/>
    <w:rsid w:val="0089129D"/>
    <w:rsid w:val="0089192A"/>
    <w:rsid w:val="00894605"/>
    <w:rsid w:val="008A34EB"/>
    <w:rsid w:val="008A438A"/>
    <w:rsid w:val="008B258C"/>
    <w:rsid w:val="008B61FA"/>
    <w:rsid w:val="008C3039"/>
    <w:rsid w:val="008D0E28"/>
    <w:rsid w:val="008D30CB"/>
    <w:rsid w:val="00902044"/>
    <w:rsid w:val="009112DD"/>
    <w:rsid w:val="009141DF"/>
    <w:rsid w:val="00915B2D"/>
    <w:rsid w:val="00922D8B"/>
    <w:rsid w:val="009315AD"/>
    <w:rsid w:val="00937F88"/>
    <w:rsid w:val="00941735"/>
    <w:rsid w:val="00941D98"/>
    <w:rsid w:val="0094659C"/>
    <w:rsid w:val="00947C89"/>
    <w:rsid w:val="00952619"/>
    <w:rsid w:val="009531F7"/>
    <w:rsid w:val="009541C6"/>
    <w:rsid w:val="00954872"/>
    <w:rsid w:val="009561C3"/>
    <w:rsid w:val="00962FE6"/>
    <w:rsid w:val="00966FAC"/>
    <w:rsid w:val="00970A50"/>
    <w:rsid w:val="009764C1"/>
    <w:rsid w:val="00980371"/>
    <w:rsid w:val="00987180"/>
    <w:rsid w:val="009C1600"/>
    <w:rsid w:val="009C7B49"/>
    <w:rsid w:val="009D61B5"/>
    <w:rsid w:val="009E0179"/>
    <w:rsid w:val="009E2CF8"/>
    <w:rsid w:val="009E5E91"/>
    <w:rsid w:val="009F5740"/>
    <w:rsid w:val="00A00100"/>
    <w:rsid w:val="00A01212"/>
    <w:rsid w:val="00A059B8"/>
    <w:rsid w:val="00A12ACA"/>
    <w:rsid w:val="00A145F6"/>
    <w:rsid w:val="00A227EB"/>
    <w:rsid w:val="00A255C6"/>
    <w:rsid w:val="00A25CC4"/>
    <w:rsid w:val="00A348FF"/>
    <w:rsid w:val="00A34988"/>
    <w:rsid w:val="00A34E5D"/>
    <w:rsid w:val="00A46AF9"/>
    <w:rsid w:val="00A50691"/>
    <w:rsid w:val="00A50AF4"/>
    <w:rsid w:val="00A56485"/>
    <w:rsid w:val="00A67AA3"/>
    <w:rsid w:val="00A71B29"/>
    <w:rsid w:val="00A779B0"/>
    <w:rsid w:val="00AA0D48"/>
    <w:rsid w:val="00AA4DF4"/>
    <w:rsid w:val="00AC1D39"/>
    <w:rsid w:val="00AD35F4"/>
    <w:rsid w:val="00AE09AB"/>
    <w:rsid w:val="00AE3C6F"/>
    <w:rsid w:val="00AE5C79"/>
    <w:rsid w:val="00AE78C8"/>
    <w:rsid w:val="00AF4A2D"/>
    <w:rsid w:val="00B019BC"/>
    <w:rsid w:val="00B06D35"/>
    <w:rsid w:val="00B1223F"/>
    <w:rsid w:val="00B13293"/>
    <w:rsid w:val="00B17D2F"/>
    <w:rsid w:val="00B2056A"/>
    <w:rsid w:val="00B22A6B"/>
    <w:rsid w:val="00B2447C"/>
    <w:rsid w:val="00B25C59"/>
    <w:rsid w:val="00B335FF"/>
    <w:rsid w:val="00B35A19"/>
    <w:rsid w:val="00B37528"/>
    <w:rsid w:val="00B448A3"/>
    <w:rsid w:val="00B51CC1"/>
    <w:rsid w:val="00B61110"/>
    <w:rsid w:val="00B71725"/>
    <w:rsid w:val="00B72F00"/>
    <w:rsid w:val="00B7360C"/>
    <w:rsid w:val="00B81F9D"/>
    <w:rsid w:val="00B96547"/>
    <w:rsid w:val="00B96589"/>
    <w:rsid w:val="00BA368C"/>
    <w:rsid w:val="00BB285B"/>
    <w:rsid w:val="00BC2695"/>
    <w:rsid w:val="00BC2EFC"/>
    <w:rsid w:val="00BC3E3A"/>
    <w:rsid w:val="00BC681B"/>
    <w:rsid w:val="00BD112B"/>
    <w:rsid w:val="00BE223D"/>
    <w:rsid w:val="00BE5990"/>
    <w:rsid w:val="00BE6885"/>
    <w:rsid w:val="00BE7D3A"/>
    <w:rsid w:val="00BF2721"/>
    <w:rsid w:val="00C051DE"/>
    <w:rsid w:val="00C06960"/>
    <w:rsid w:val="00C14040"/>
    <w:rsid w:val="00C24CBB"/>
    <w:rsid w:val="00C367C8"/>
    <w:rsid w:val="00C37318"/>
    <w:rsid w:val="00C4291A"/>
    <w:rsid w:val="00C45B7A"/>
    <w:rsid w:val="00C50DC2"/>
    <w:rsid w:val="00C51C3F"/>
    <w:rsid w:val="00C51D5F"/>
    <w:rsid w:val="00C769F9"/>
    <w:rsid w:val="00C8721C"/>
    <w:rsid w:val="00C923F8"/>
    <w:rsid w:val="00C92956"/>
    <w:rsid w:val="00CA29C8"/>
    <w:rsid w:val="00CA2B0F"/>
    <w:rsid w:val="00CB0F60"/>
    <w:rsid w:val="00CB6E42"/>
    <w:rsid w:val="00CC2C00"/>
    <w:rsid w:val="00CC5424"/>
    <w:rsid w:val="00CD2294"/>
    <w:rsid w:val="00CD3C66"/>
    <w:rsid w:val="00CE058E"/>
    <w:rsid w:val="00CE3631"/>
    <w:rsid w:val="00CF0B7D"/>
    <w:rsid w:val="00CF404E"/>
    <w:rsid w:val="00D129B2"/>
    <w:rsid w:val="00D20A41"/>
    <w:rsid w:val="00D23EEC"/>
    <w:rsid w:val="00D33047"/>
    <w:rsid w:val="00D372EE"/>
    <w:rsid w:val="00D41336"/>
    <w:rsid w:val="00D475B6"/>
    <w:rsid w:val="00D5076C"/>
    <w:rsid w:val="00D56A1E"/>
    <w:rsid w:val="00D608FE"/>
    <w:rsid w:val="00D773D8"/>
    <w:rsid w:val="00D8033A"/>
    <w:rsid w:val="00D83829"/>
    <w:rsid w:val="00D8683F"/>
    <w:rsid w:val="00D93E36"/>
    <w:rsid w:val="00D9477D"/>
    <w:rsid w:val="00D9593B"/>
    <w:rsid w:val="00DA0D01"/>
    <w:rsid w:val="00DA0DA8"/>
    <w:rsid w:val="00DA2041"/>
    <w:rsid w:val="00DA25B0"/>
    <w:rsid w:val="00DA7F2C"/>
    <w:rsid w:val="00DB2113"/>
    <w:rsid w:val="00DB24F0"/>
    <w:rsid w:val="00DB5166"/>
    <w:rsid w:val="00DB6488"/>
    <w:rsid w:val="00DC4290"/>
    <w:rsid w:val="00DC5DB6"/>
    <w:rsid w:val="00DC628B"/>
    <w:rsid w:val="00DC6A63"/>
    <w:rsid w:val="00DC7124"/>
    <w:rsid w:val="00DD2EA7"/>
    <w:rsid w:val="00DE3ED1"/>
    <w:rsid w:val="00DF0E8B"/>
    <w:rsid w:val="00DF2259"/>
    <w:rsid w:val="00DF27F8"/>
    <w:rsid w:val="00E04B4A"/>
    <w:rsid w:val="00E057FB"/>
    <w:rsid w:val="00E12100"/>
    <w:rsid w:val="00E1345B"/>
    <w:rsid w:val="00E165B3"/>
    <w:rsid w:val="00E2023A"/>
    <w:rsid w:val="00E322A5"/>
    <w:rsid w:val="00E43730"/>
    <w:rsid w:val="00E500C3"/>
    <w:rsid w:val="00E9003D"/>
    <w:rsid w:val="00E90E1A"/>
    <w:rsid w:val="00E9187C"/>
    <w:rsid w:val="00E9604B"/>
    <w:rsid w:val="00EA0A23"/>
    <w:rsid w:val="00EA1724"/>
    <w:rsid w:val="00EC2E44"/>
    <w:rsid w:val="00ED3A28"/>
    <w:rsid w:val="00ED61D3"/>
    <w:rsid w:val="00ED72F0"/>
    <w:rsid w:val="00EE0863"/>
    <w:rsid w:val="00EE1221"/>
    <w:rsid w:val="00EE2DC0"/>
    <w:rsid w:val="00EE356F"/>
    <w:rsid w:val="00EE384B"/>
    <w:rsid w:val="00EF13B8"/>
    <w:rsid w:val="00F15B38"/>
    <w:rsid w:val="00F24E84"/>
    <w:rsid w:val="00F36B51"/>
    <w:rsid w:val="00F44587"/>
    <w:rsid w:val="00F44B04"/>
    <w:rsid w:val="00F504E9"/>
    <w:rsid w:val="00F60176"/>
    <w:rsid w:val="00F627FE"/>
    <w:rsid w:val="00F62DE5"/>
    <w:rsid w:val="00F71E14"/>
    <w:rsid w:val="00F73485"/>
    <w:rsid w:val="00F73C97"/>
    <w:rsid w:val="00F73F48"/>
    <w:rsid w:val="00F821E3"/>
    <w:rsid w:val="00F8778C"/>
    <w:rsid w:val="00F92E12"/>
    <w:rsid w:val="00F92FA6"/>
    <w:rsid w:val="00F9325D"/>
    <w:rsid w:val="00FA18E7"/>
    <w:rsid w:val="00FA4C16"/>
    <w:rsid w:val="00FA513A"/>
    <w:rsid w:val="00FA6367"/>
    <w:rsid w:val="00FB63F4"/>
    <w:rsid w:val="00FC0939"/>
    <w:rsid w:val="00FC4D8F"/>
    <w:rsid w:val="00FC6B11"/>
    <w:rsid w:val="00FD3DF1"/>
    <w:rsid w:val="00FF6226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70388C"/>
  <w15:docId w15:val="{3832989B-82CC-4FFF-AF29-16C62EEAE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3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318"/>
  </w:style>
  <w:style w:type="paragraph" w:styleId="Footer">
    <w:name w:val="footer"/>
    <w:basedOn w:val="Normal"/>
    <w:link w:val="FooterChar"/>
    <w:uiPriority w:val="99"/>
    <w:unhideWhenUsed/>
    <w:rsid w:val="000303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318"/>
  </w:style>
  <w:style w:type="paragraph" w:styleId="BalloonText">
    <w:name w:val="Balloon Text"/>
    <w:basedOn w:val="Normal"/>
    <w:link w:val="BalloonTextChar"/>
    <w:uiPriority w:val="99"/>
    <w:semiHidden/>
    <w:unhideWhenUsed/>
    <w:rsid w:val="000303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31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30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30318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03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363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A18E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18E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18E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18E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18E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0C07"/>
    <w:rPr>
      <w:color w:val="800080" w:themeColor="followedHyperlink"/>
      <w:u w:val="single"/>
    </w:rPr>
  </w:style>
  <w:style w:type="paragraph" w:customStyle="1" w:styleId="p">
    <w:name w:val="p"/>
    <w:basedOn w:val="Normal"/>
    <w:rsid w:val="00AE3C6F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ulli">
    <w:name w:val="div_document_ul_li"/>
    <w:basedOn w:val="Normal"/>
    <w:rsid w:val="00BE5990"/>
    <w:pPr>
      <w:pBdr>
        <w:left w:val="none" w:sz="0" w:space="5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C367C8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C367C8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57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heems\Downloads\Three%20Page%20Profi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ADCDFC78145F4D82D3603F0AADBDCA" ma:contentTypeVersion="5" ma:contentTypeDescription="Create a new document." ma:contentTypeScope="" ma:versionID="9c1ddf896e5e761628bfc64826a05e33">
  <xsd:schema xmlns:xsd="http://www.w3.org/2001/XMLSchema" xmlns:xs="http://www.w3.org/2001/XMLSchema" xmlns:p="http://schemas.microsoft.com/office/2006/metadata/properties" xmlns:ns1="http://schemas.microsoft.com/sharepoint/v3" xmlns:ns2="40db3018-a42a-498d-b552-02ae9d9160e9" targetNamespace="http://schemas.microsoft.com/office/2006/metadata/properties" ma:root="true" ma:fieldsID="c46b72308f9d42616f31563a2ff3180b" ns1:_="" ns2:_="">
    <xsd:import namespace="http://schemas.microsoft.com/sharepoint/v3"/>
    <xsd:import namespace="40db3018-a42a-498d-b552-02ae9d9160e9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b3018-a42a-498d-b552-02ae9d916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8A58B1-87D3-46F2-A475-095F6DC453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CAAB28-C603-4896-AC1D-9FAC07EA4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34372B-B451-4872-B156-4D38E19E2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7E336D7-9943-4999-BA6C-2068A4FF73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0db3018-a42a-498d-b552-02ae9d9160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Three Page Profile Template.dotx</Template>
  <TotalTime>767</TotalTime>
  <Pages>9</Pages>
  <Words>3527</Words>
  <Characters>20109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Three Page Profile</vt:lpstr>
    </vt:vector>
  </TitlesOfParts>
  <Company>Mastek Ltd</Company>
  <LinksUpToDate>false</LinksUpToDate>
  <CharactersWithSpaces>23589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Page Profile</dc:title>
  <dc:subject>Mastekeers Resume</dc:subject>
  <dc:creator>Faheem A Siddiqui</dc:creator>
  <cp:lastModifiedBy>Ravindar Gavinolla</cp:lastModifiedBy>
  <cp:revision>538</cp:revision>
  <cp:lastPrinted>2015-05-12T08:46:00Z</cp:lastPrinted>
  <dcterms:created xsi:type="dcterms:W3CDTF">2024-01-04T10:24:00Z</dcterms:created>
  <dcterms:modified xsi:type="dcterms:W3CDTF">2026-10-01T10:23:00Z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0x010100D9ADCDFC78145F4D82D3603F0AADBDCA</vt:lpwstr>
  </property>
</Properties>
</file>